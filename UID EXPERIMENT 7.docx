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Aptos Display" w:hAnsi="Aptos Display"/>
          <w:b/>
          <w:bCs/>
          <w:color w:val="EE0000"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>EXPERIMENT  7</w:t>
      </w:r>
    </w:p>
    <w:p>
      <w:pPr>
        <w:rPr>
          <w:rFonts w:ascii="Aptos Display" w:hAnsi="Aptos Display"/>
          <w:color w:val="FFFFFF"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 xml:space="preserve">Name: Gokul S </w:t>
      </w:r>
    </w:p>
    <w:p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>Roll No:</w:t>
      </w:r>
      <w:r>
        <w:rPr>
          <w:rFonts w:ascii="Aptos Display" w:hAnsi="Aptos Display"/>
          <w:b/>
          <w:bCs/>
          <w:sz w:val="28"/>
          <w:szCs w:val="28"/>
        </w:rPr>
        <w:t xml:space="preserve"> 240701148</w:t>
      </w:r>
      <w:bookmarkStart w:id="0" w:name="_GoBack"/>
      <w:bookmarkEnd w:id="0"/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Design an application layout using different colors, text styles, and visual elements. Share the design with users through a Google Form or any other feedback collection method to gather their responses. Based on the feedback received, refine and improve the design accordingly.</w:t>
      </w:r>
    </w:p>
    <w:p>
      <w:pPr>
        <w:rPr>
          <w:rFonts w:ascii="Aptos Display" w:hAnsi="Aptos Display"/>
          <w:sz w:val="28"/>
          <w:szCs w:val="28"/>
        </w:rPr>
      </w:pP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Initially I have designed a application layout using different colors and visual elements.</w:t>
      </w: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After that i have shared it to the users and asked for feedback </w:t>
      </w: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Based on the Feedback I have improved the design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Screen 1: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drawing>
          <wp:inline distT="0" distB="0" distL="0" distR="0">
            <wp:extent cx="1706297" cy="3677632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6297" cy="36776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This is the Login page screen I have used some colours, texts,buttons etc.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Screen 2: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drawing>
          <wp:inline distT="0" distB="0" distL="0" distR="0">
            <wp:extent cx="1947831" cy="403386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7831" cy="4033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This is the music discovery screen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After this I have created a google form and sent it to the users 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Feedback From The User For HomeScreen: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2921391" cy="7211663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391" cy="72116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Feedback From The User For Music Directory Screen: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3085514" cy="5495157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5514" cy="54951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Here the user have suggested some tips for improving the design</w:t>
      </w: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Improved Design: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2771480" cy="4436012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480" cy="44360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9432C0C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styleId="22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152</Words>
  <Characters>749</Characters>
  <Lines>42</Lines>
  <Paragraphs>16</Paragraphs>
  <CharactersWithSpaces>889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2026-04-29T15:26:52Z</dcterms:modified>
</cp:coreProperties>
</file>