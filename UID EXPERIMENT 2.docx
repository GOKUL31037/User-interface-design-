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7"/>
        <w:ind w:right="51"/>
        <w:jc w:val="center"/>
      </w:pPr>
      <w:r>
        <w:rPr>
          <w:color w:val="2D5294"/>
          <w:spacing w:val="-2"/>
        </w:rPr>
        <w:t>Experiment-</w:t>
      </w:r>
      <w:r>
        <w:rPr>
          <w:color w:val="2D5294"/>
          <w:spacing w:val="-10"/>
        </w:rPr>
        <w:t>2</w:t>
      </w:r>
    </w:p>
    <w:p>
      <w:pPr>
        <w:pStyle w:val="17"/>
        <w:tabs>
          <w:tab w:val="left" w:pos="6038"/>
        </w:tabs>
        <w:spacing w:before="191"/>
        <w:ind w:left="165"/>
      </w:pPr>
      <w:r>
        <w:rPr>
          <w:color w:val="2D5294"/>
        </w:rPr>
        <w:t>NAME:Gokul S</w:t>
        <w:tab/>
        <w:t>ROLLNO:</w:t>
      </w:r>
      <w:r>
        <w:rPr>
          <w:color w:val="2D5294"/>
          <w:spacing w:val="-2"/>
        </w:rPr>
        <w:t>240701148</w:t>
      </w:r>
      <w:bookmarkStart w:id="0" w:name="_GoBack"/>
      <w:bookmarkEnd w:id="0"/>
    </w:p>
    <w:p>
      <w:pPr>
        <w:spacing w:before="113" w:line="266" w:lineRule="auto"/>
        <w:ind w:left="165" w:right="0" w:firstLine="0"/>
        <w:jc w:val="left"/>
        <w:rPr>
          <w:b/>
          <w:sz w:val="22"/>
        </w:rPr>
      </w:pPr>
      <w:r>
        <w:rPr>
          <w:b/>
          <w:color w:val="FF0000"/>
          <w:sz w:val="22"/>
        </w:rPr>
        <w:t>DesignaUIwhereusersrecallvisualelements(e.g.,iconsortextchunks).Evaluatetheeffectof chunking on user memory.</w:t>
      </w:r>
    </w:p>
    <w:p>
      <w:pPr>
        <w:spacing w:before="143"/>
        <w:ind w:left="165" w:right="0" w:firstLine="0"/>
        <w:jc w:val="left"/>
        <w:rPr>
          <w:sz w:val="22"/>
        </w:rPr>
      </w:pPr>
      <w:r>
        <w:rPr>
          <w:sz w:val="22"/>
        </w:rPr>
        <w:t>FRAME</w:t>
      </w:r>
      <w:r>
        <w:rPr>
          <w:spacing w:val="-5"/>
          <w:sz w:val="22"/>
        </w:rPr>
        <w:t>1:</w:t>
      </w:r>
    </w:p>
    <w:p>
      <w:pPr>
        <w:spacing w:before="24"/>
        <w:ind w:left="165" w:right="0" w:firstLine="0"/>
        <w:jc w:val="left"/>
        <w:rPr>
          <w:sz w:val="22"/>
        </w:rPr>
      </w:pPr>
      <w:r>
        <w:rPr>
          <w:spacing w:val="-2"/>
          <w:sz w:val="22"/>
        </w:rPr>
        <w:t>INSTRUCTION</w:t>
      </w:r>
      <w:r>
        <w:rPr>
          <w:spacing w:val="-4"/>
          <w:sz w:val="22"/>
        </w:rPr>
        <w:t>PAGE:</w:t>
      </w:r>
    </w:p>
    <w:p>
      <w:pPr>
        <w:pStyle w:val="16"/>
        <w:spacing w:before="183"/>
        <w:ind w:left="165" w:firstLine="0"/>
      </w:pPr>
      <w:bookmarkStart w:id="1" w:name="Chunking Analysis of the Instruction Pag"/>
      <w:bookmarkEnd w:id="1"/>
      <w:r>
        <w:t>ChunkingAnalysisoftheInstruction</w:t>
      </w:r>
      <w:r>
        <w:rPr>
          <w:spacing w:val="-4"/>
        </w:rPr>
        <w:t>Page</w:t>
      </w:r>
    </w:p>
    <w:p>
      <w:pPr>
        <w:pStyle w:val="15"/>
        <w:spacing w:before="178" w:line="262" w:lineRule="auto"/>
        <w:ind w:left="165" w:right="185"/>
      </w:pPr>
      <w:r>
        <w:t>Chunkingis a cognitive strategy thatbreaks down information intosmaller,manageable units, makingiteasiertoprocessandretain.The</w:t>
      </w:r>
      <w:r>
        <w:rPr>
          <w:b/>
        </w:rPr>
        <w:t>MemoryRecallTask</w:t>
      </w:r>
      <w:r>
        <w:t>instructionpageeffectivelyutilizes chunking in the following ways:</w:t>
      </w:r>
    </w:p>
    <w:p>
      <w:pPr>
        <w:pStyle w:val="15"/>
        <w:spacing w:before="6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33" behindDoc="1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213563</wp:posOffset>
                </wp:positionV>
                <wp:extent cx="5732780" cy="22859"/>
                <wp:effectExtent l="0" t="0" r="0" b="0"/>
                <wp:wrapTopAndBottom/>
                <wp:docPr id="1" name="Combination 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" name="Combination 2"/>
                      <wpg:cNvGrpSpPr/>
                      <wpg:grpSpPr>
                        <a:xfrm rot="0">
                          <a:off x="0" y="0"/>
                          <a:ext cx="5732780" cy="22859"/>
                          <a:chOff x="0" y="0"/>
                          <a:chExt cx="5732780" cy="2285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" name="曲线 3"/>
                        <wps:cNvSpPr/>
                        <wps:spPr>
                          <a:xfrm rot="0">
                            <a:off x="0" y="0"/>
                            <a:ext cx="5730240" cy="2158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9"/>
                                </a:lnTo>
                                <a:lnTo>
                                  <a:pt x="21600" y="21599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曲线 4"/>
                        <wps:cNvSpPr/>
                        <wps:spPr>
                          <a:xfrm rot="0">
                            <a:off x="5729605" y="635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8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9" y="20728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曲线 5"/>
                        <wps:cNvSpPr/>
                        <wps:spPr>
                          <a:xfrm rot="0">
                            <a:off x="0" y="635"/>
                            <a:ext cx="5732780" cy="1905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1" y="3512"/>
                                </a:moveTo>
                                <a:lnTo>
                                  <a:pt x="0" y="3512"/>
                                </a:lnTo>
                                <a:lnTo>
                                  <a:pt x="0" y="21138"/>
                                </a:lnTo>
                                <a:lnTo>
                                  <a:pt x="11" y="21138"/>
                                </a:lnTo>
                                <a:lnTo>
                                  <a:pt x="11" y="3512"/>
                                </a:lnTo>
                                <a:lnTo>
                                  <a:pt x="11" y="3512"/>
                                </a:lnTo>
                              </a:path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21586" y="0"/>
                                </a:lnTo>
                                <a:lnTo>
                                  <a:pt x="21586" y="3426"/>
                                </a:lnTo>
                                <a:lnTo>
                                  <a:pt x="21598" y="3426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曲线 6"/>
                        <wps:cNvSpPr/>
                        <wps:spPr>
                          <a:xfrm rot="0">
                            <a:off x="5729605" y="3809"/>
                            <a:ext cx="3174" cy="1587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48"/>
                                </a:lnTo>
                                <a:lnTo>
                                  <a:pt x="20729" y="21148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曲线 7"/>
                        <wps:cNvSpPr/>
                        <wps:spPr>
                          <a:xfrm rot="0">
                            <a:off x="0" y="19684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0"/>
                                </a:lnTo>
                                <a:lnTo>
                                  <a:pt x="20722" y="20730"/>
                                </a:lnTo>
                                <a:lnTo>
                                  <a:pt x="2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曲线 8"/>
                        <wps:cNvSpPr/>
                        <wps:spPr>
                          <a:xfrm rot="0">
                            <a:off x="0" y="19684"/>
                            <a:ext cx="5732780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6"/>
                                </a:lnTo>
                                <a:lnTo>
                                  <a:pt x="21598" y="20736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9" o:spid="_x0000_s9" coordorigin="1440,5888" coordsize="9028,35" style="position:absolute;&#10;margin-left:72.0pt;&#10;margin-top:16.816034pt;&#10;width:451.40002pt;&#10;height:1.7999995pt;&#10;z-index:33;&#10;mso-position-horizontal:absolute;&#10;mso-position-horizontal-relative:page;&#10;mso-position-vertical:absolute;&#10;mso-wrap-distance-left:0.0pt;&#10;mso-wrap-distance-right:0.0pt;">
                <v:shape type="#_x0000_t0" id="曲线 10" o:spid="_x0000_s10" coordsize="9024,33" path="m9024,l,l,33l9024,33l9024,l9024,xe" style="position:absolute;&#10;left:1440;&#10;top:5888;&#10;width:9024;&#10;height:33;" fillcolor="#9F9F9F" stroked="f" strokeweight="1.0pt">
                  <v:stroke color="#000000"/>
                </v:shape>
                <v:shape type="#_x0000_t0" id="曲线 11" o:spid="_x0000_s11" coordsize="4,4" path="m4,l,l,4l4,4l4,l4,xe" style="position:absolute;&#10;left:10463;&#10;top:5889;&#10;width:4;&#10;height:5;" fillcolor="#E1E1E1" stroked="f" strokeweight="1.0pt">
                  <v:stroke color="#000000"/>
                </v:shape>
                <v:shape type="#_x0000_t0" id="曲线 12" o:spid="_x0000_s12" coordsize="9028,30" path="m4,4l,4l,29l4,29l4,4l4,4m9027,l9022,l9022,4l9027,4l9027,e" style="position:absolute;&#10;left:1440;&#10;top:5889;&#10;width:9028;&#10;height:30;" fillcolor="#9F9F9F" stroked="f" strokeweight="1.0pt">
                  <v:stroke color="#000000"/>
                </v:shape>
                <v:shape type="#_x0000_t0" id="曲线 13" o:spid="_x0000_s13" coordsize="4,25" path="m4,l,l,24l4,24l4,l4,xe" style="position:absolute;&#10;left:10463;&#10;top:5894;&#10;width:4;&#10;height:24;" fillcolor="#E1E1E1" stroked="f" strokeweight="1.0pt">
                  <v:stroke color="#000000"/>
                </v:shape>
                <v:shape type="#_x0000_t0" id="曲线 14" o:spid="_x0000_s14" coordsize="4,4" path="m4,l,l,4l4,4l4,l4,xe" style="position:absolute;&#10;left:1440;&#10;top:5919;&#10;width:4;&#10;height:5;" fillcolor="#9F9F9F" stroked="f" strokeweight="1.0pt">
                  <v:stroke color="#000000"/>
                </v:shape>
                <v:shape type="#_x0000_t0" id="曲线 15" o:spid="_x0000_s15" coordsize="9028,4" path="m9027,l,l,4l9027,4l9027,l9027,xe" style="position:absolute;&#10;left:1440;&#10;top:5919;&#10;width:9028;&#10;height:5;" fillcolor="#E1E1E1" stroked="f" strokeweight="1.0pt"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6"/>
        <w:numPr>
          <w:ilvl w:val="0"/>
          <w:numId w:val="1"/>
        </w:numPr>
        <w:tabs>
          <w:tab w:val="left" w:pos="375"/>
        </w:tabs>
        <w:spacing w:before="234" w:after="0" w:line="240" w:lineRule="auto"/>
        <w:ind w:left="375" w:right="0" w:hanging="210"/>
        <w:jc w:val="left"/>
      </w:pPr>
      <w:bookmarkStart w:id="2" w:name="1. Clear and Sequential Numbering"/>
      <w:bookmarkEnd w:id="2"/>
      <w:r>
        <w:t>ClearandSequential</w:t>
      </w:r>
      <w:r>
        <w:rPr>
          <w:spacing w:val="-2"/>
        </w:rPr>
        <w:t>Numbering</w:t>
      </w:r>
    </w:p>
    <w:p>
      <w:pPr>
        <w:pStyle w:val="18"/>
        <w:numPr>
          <w:ilvl w:val="1"/>
          <w:numId w:val="1"/>
        </w:numPr>
        <w:tabs>
          <w:tab w:val="left" w:pos="885"/>
        </w:tabs>
        <w:spacing w:before="182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Theinstructionsare</w:t>
      </w:r>
      <w:r>
        <w:rPr>
          <w:b/>
          <w:sz w:val="22"/>
        </w:rPr>
        <w:t>brokendownintosixsteps</w:t>
      </w:r>
      <w:r>
        <w:rPr>
          <w:sz w:val="22"/>
        </w:rPr>
        <w:t>,makingiteasierto</w:t>
      </w:r>
      <w:r>
        <w:rPr>
          <w:spacing w:val="-2"/>
          <w:sz w:val="22"/>
        </w:rPr>
        <w:t>follow.</w:t>
      </w:r>
    </w:p>
    <w:p>
      <w:pPr>
        <w:pStyle w:val="18"/>
        <w:numPr>
          <w:ilvl w:val="1"/>
          <w:numId w:val="1"/>
        </w:numPr>
        <w:tabs>
          <w:tab w:val="left" w:pos="885"/>
        </w:tabs>
        <w:spacing w:before="178" w:after="0" w:line="240" w:lineRule="auto"/>
        <w:ind w:left="885" w:right="0" w:hanging="360"/>
        <w:jc w:val="left"/>
        <w:rPr>
          <w:sz w:val="22"/>
        </w:rPr>
      </w:pPr>
      <w:r>
        <w:rPr>
          <w:spacing w:val="-2"/>
          <w:sz w:val="22"/>
        </w:rPr>
        <w:t>Eachsteppresents</w:t>
      </w:r>
      <w:r>
        <w:rPr>
          <w:b/>
          <w:spacing w:val="-2"/>
          <w:sz w:val="22"/>
        </w:rPr>
        <w:t>onekeyaction</w:t>
      </w:r>
      <w:r>
        <w:rPr>
          <w:spacing w:val="-2"/>
          <w:sz w:val="22"/>
        </w:rPr>
        <w:t>inastructuredmanner,reducingcognitive overload.</w:t>
      </w:r>
    </w:p>
    <w:p>
      <w:pPr>
        <w:pStyle w:val="15"/>
        <w:spacing w:before="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34" behindDoc="1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230972</wp:posOffset>
                </wp:positionV>
                <wp:extent cx="5732780" cy="22859"/>
                <wp:effectExtent l="0" t="0" r="0" b="0"/>
                <wp:wrapTopAndBottom/>
                <wp:docPr id="16" name="Combination 1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7" name="Combination 17"/>
                      <wpg:cNvGrpSpPr/>
                      <wpg:grpSpPr>
                        <a:xfrm rot="0">
                          <a:off x="0" y="0"/>
                          <a:ext cx="5732780" cy="22859"/>
                          <a:chOff x="0" y="0"/>
                          <a:chExt cx="5732780" cy="2285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8" name="曲线 18"/>
                        <wps:cNvSpPr/>
                        <wps:spPr>
                          <a:xfrm rot="0">
                            <a:off x="0" y="0"/>
                            <a:ext cx="5730240" cy="2158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9"/>
                                </a:lnTo>
                                <a:lnTo>
                                  <a:pt x="21600" y="21599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曲线 19"/>
                        <wps:cNvSpPr/>
                        <wps:spPr>
                          <a:xfrm rot="0">
                            <a:off x="5729605" y="1905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8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9" y="20728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曲线 20"/>
                        <wps:cNvSpPr/>
                        <wps:spPr>
                          <a:xfrm rot="0">
                            <a:off x="0" y="1905"/>
                            <a:ext cx="5732780" cy="1841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1" y="3544"/>
                                </a:moveTo>
                                <a:lnTo>
                                  <a:pt x="0" y="3544"/>
                                </a:lnTo>
                                <a:lnTo>
                                  <a:pt x="0" y="21420"/>
                                </a:lnTo>
                                <a:lnTo>
                                  <a:pt x="11" y="21420"/>
                                </a:lnTo>
                                <a:lnTo>
                                  <a:pt x="11" y="3544"/>
                                </a:lnTo>
                                <a:lnTo>
                                  <a:pt x="11" y="3544"/>
                                </a:lnTo>
                              </a:path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21586" y="0"/>
                                </a:lnTo>
                                <a:lnTo>
                                  <a:pt x="21586" y="3544"/>
                                </a:lnTo>
                                <a:lnTo>
                                  <a:pt x="21598" y="3544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曲线 21"/>
                        <wps:cNvSpPr/>
                        <wps:spPr>
                          <a:xfrm rot="0">
                            <a:off x="5729605" y="4445"/>
                            <a:ext cx="3174" cy="152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6"/>
                                </a:lnTo>
                                <a:lnTo>
                                  <a:pt x="20729" y="21596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曲线 22"/>
                        <wps:cNvSpPr/>
                        <wps:spPr>
                          <a:xfrm rot="0">
                            <a:off x="0" y="19684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2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2"/>
                                </a:lnTo>
                                <a:lnTo>
                                  <a:pt x="20722" y="20732"/>
                                </a:lnTo>
                                <a:lnTo>
                                  <a:pt x="2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曲线 23"/>
                        <wps:cNvSpPr/>
                        <wps:spPr>
                          <a:xfrm rot="0">
                            <a:off x="0" y="19684"/>
                            <a:ext cx="5732780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2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6"/>
                                </a:lnTo>
                                <a:lnTo>
                                  <a:pt x="21598" y="20736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4" o:spid="_x0000_s24" coordorigin="1440,12046" coordsize="9028,35" style="position:absolute;&#10;margin-left:72.0pt;&#10;margin-top:18.186796pt;&#10;width:451.40002pt;&#10;height:1.7999995pt;&#10;z-index:34;&#10;mso-position-horizontal:absolute;&#10;mso-position-horizontal-relative:page;&#10;mso-position-vertical:absolute;&#10;mso-wrap-distance-left:0.0pt;&#10;mso-wrap-distance-right:0.0pt;">
                <v:shape type="#_x0000_t0" id="曲线 25" o:spid="_x0000_s25" coordsize="9024,33" path="m9024,l,l,33l9024,33l9024,l9024,xe" style="position:absolute;&#10;left:1440;&#10;top:12046;&#10;width:9024;&#10;height:34;" fillcolor="#9F9F9F" stroked="f" strokeweight="1.0pt">
                  <v:stroke color="#000000"/>
                </v:shape>
                <v:shape type="#_x0000_t0" id="曲线 26" o:spid="_x0000_s26" coordsize="4,4" path="m4,l,l,4l4,4l4,l4,xe" style="position:absolute;&#10;left:10463;&#10;top:12049;&#10;width:4;&#10;height:4;" fillcolor="#E1E1E1" stroked="f" strokeweight="1.0pt">
                  <v:stroke color="#000000"/>
                </v:shape>
                <v:shape type="#_x0000_t0" id="曲线 27" o:spid="_x0000_s27" coordsize="9028,29" path="m4,4l,4l,28l4,28l4,4l4,4m9027,l9022,l9022,4l9027,4l9027,e" style="position:absolute;&#10;left:1440;&#10;top:12049;&#10;width:9028;&#10;height:28;" fillcolor="#9F9F9F" stroked="f" strokeweight="1.0pt">
                  <v:stroke color="#000000"/>
                </v:shape>
                <v:shape type="#_x0000_t0" id="曲线 28" o:spid="_x0000_s28" coordsize="4,24" path="m4,l,l,23l4,23l4,l4,xe" style="position:absolute;&#10;left:10463;&#10;top:12053;&#10;width:4;&#10;height:24;" fillcolor="#E1E1E1" stroked="f" strokeweight="1.0pt">
                  <v:stroke color="#000000"/>
                </v:shape>
                <v:shape type="#_x0000_t0" id="曲线 29" o:spid="_x0000_s29" coordsize="4,4" path="m4,l,l,4l4,4l4,l4,xe" style="position:absolute;&#10;left:1440;&#10;top:12077;&#10;width:4;&#10;height:4;" fillcolor="#9F9F9F" stroked="f" strokeweight="1.0pt">
                  <v:stroke color="#000000"/>
                </v:shape>
                <v:shape type="#_x0000_t0" id="曲线 30" o:spid="_x0000_s30" coordsize="9028,4" path="m9027,l,l,4l9027,4l9027,l9027,xe" style="position:absolute;&#10;left:1440;&#10;top:12077;&#10;width:9028;&#10;height:4;" fillcolor="#E1E1E1" stroked="f" strokeweight="1.0pt"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6"/>
        <w:numPr>
          <w:ilvl w:val="0"/>
          <w:numId w:val="1"/>
        </w:numPr>
        <w:tabs>
          <w:tab w:val="left" w:pos="375"/>
        </w:tabs>
        <w:spacing w:before="234" w:after="0" w:line="240" w:lineRule="auto"/>
        <w:ind w:left="375" w:right="0" w:hanging="210"/>
        <w:jc w:val="left"/>
      </w:pPr>
      <w:bookmarkStart w:id="3" w:name="2. Logical Grouping of Information"/>
      <w:bookmarkEnd w:id="3"/>
      <w:r>
        <w:t>LogicalGroupingof</w:t>
      </w:r>
      <w:r>
        <w:rPr>
          <w:spacing w:val="-2"/>
        </w:rPr>
        <w:t>Information</w:t>
      </w:r>
    </w:p>
    <w:p>
      <w:pPr>
        <w:pStyle w:val="18"/>
        <w:numPr>
          <w:ilvl w:val="1"/>
          <w:numId w:val="1"/>
        </w:numPr>
        <w:tabs>
          <w:tab w:val="left" w:pos="885"/>
        </w:tabs>
        <w:spacing w:before="182" w:after="0" w:line="240" w:lineRule="auto"/>
        <w:ind w:left="885" w:right="0" w:hanging="360"/>
        <w:jc w:val="left"/>
        <w:rPr>
          <w:sz w:val="22"/>
        </w:rPr>
      </w:pPr>
      <w:r>
        <w:rPr>
          <w:b/>
          <w:sz w:val="22"/>
        </w:rPr>
        <w:t>ObservationPhase(Steps1-2)</w:t>
      </w:r>
      <w:r>
        <w:rPr>
          <w:sz w:val="22"/>
        </w:rPr>
        <w:t>→Userslearnaboutwhattheywill</w:t>
      </w:r>
      <w:r>
        <w:rPr>
          <w:spacing w:val="-4"/>
          <w:sz w:val="22"/>
        </w:rPr>
        <w:t>see.</w:t>
      </w:r>
    </w:p>
    <w:p>
      <w:pPr>
        <w:pStyle w:val="18"/>
        <w:numPr>
          <w:ilvl w:val="1"/>
          <w:numId w:val="1"/>
        </w:numPr>
        <w:tabs>
          <w:tab w:val="left" w:pos="885"/>
        </w:tabs>
        <w:spacing w:before="178" w:after="0" w:line="240" w:lineRule="auto"/>
        <w:ind w:left="885" w:right="0" w:hanging="360"/>
        <w:jc w:val="left"/>
        <w:rPr>
          <w:sz w:val="22"/>
        </w:rPr>
      </w:pPr>
      <w:r>
        <w:rPr>
          <w:b/>
          <w:spacing w:val="-2"/>
          <w:sz w:val="22"/>
        </w:rPr>
        <w:t>MemorizationStrategy(Step3)</w:t>
      </w:r>
      <w:r>
        <w:rPr>
          <w:spacing w:val="-2"/>
          <w:sz w:val="22"/>
        </w:rPr>
        <w:t>→ Encouragesuserstofocusonrememberingitems.</w:t>
      </w:r>
    </w:p>
    <w:p>
      <w:pPr>
        <w:pStyle w:val="18"/>
        <w:numPr>
          <w:ilvl w:val="1"/>
          <w:numId w:val="1"/>
        </w:numPr>
        <w:tabs>
          <w:tab w:val="left" w:pos="885"/>
        </w:tabs>
        <w:spacing w:before="183" w:after="0" w:line="240" w:lineRule="auto"/>
        <w:ind w:left="885" w:right="0" w:hanging="360"/>
        <w:jc w:val="left"/>
        <w:rPr>
          <w:sz w:val="22"/>
        </w:rPr>
      </w:pPr>
      <w:r>
        <w:rPr>
          <w:b/>
          <w:sz w:val="22"/>
        </w:rPr>
        <w:t>RecallPhase(Steps4-5)</w:t>
      </w:r>
      <w:r>
        <w:rPr>
          <w:sz w:val="22"/>
        </w:rPr>
        <w:t>→Explainshowuserswillrecall</w:t>
      </w:r>
      <w:r>
        <w:rPr>
          <w:spacing w:val="-2"/>
          <w:sz w:val="22"/>
        </w:rPr>
        <w:t>information.</w:t>
      </w:r>
    </w:p>
    <w:p>
      <w:pPr>
        <w:pStyle w:val="18"/>
        <w:numPr>
          <w:ilvl w:val="1"/>
          <w:numId w:val="1"/>
        </w:numPr>
        <w:tabs>
          <w:tab w:val="left" w:pos="885"/>
        </w:tabs>
        <w:spacing w:before="183" w:after="0" w:line="240" w:lineRule="auto"/>
        <w:ind w:left="885" w:right="0" w:hanging="360"/>
        <w:jc w:val="left"/>
        <w:rPr>
          <w:sz w:val="22"/>
        </w:rPr>
      </w:pPr>
      <w:r>
        <w:rPr>
          <w:b/>
          <w:spacing w:val="-2"/>
          <w:sz w:val="22"/>
        </w:rPr>
        <w:t>KeyPerformanceMetric(Step6)</w:t>
      </w:r>
      <w:r>
        <w:rPr>
          <w:spacing w:val="-2"/>
          <w:sz w:val="22"/>
        </w:rPr>
        <w:t>→Highlightsthataccuracymattersmorethanspeed.</w:t>
      </w:r>
    </w:p>
    <w:p>
      <w:pPr>
        <w:pStyle w:val="15"/>
        <w:spacing w:before="9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35" behindDoc="1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228121</wp:posOffset>
                </wp:positionV>
                <wp:extent cx="5732780" cy="22859"/>
                <wp:effectExtent l="0" t="0" r="0" b="0"/>
                <wp:wrapTopAndBottom/>
                <wp:docPr id="31" name="Combination 3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2" name="Combination 32"/>
                      <wpg:cNvGrpSpPr/>
                      <wpg:grpSpPr>
                        <a:xfrm rot="0">
                          <a:off x="0" y="0"/>
                          <a:ext cx="5732780" cy="22859"/>
                          <a:chOff x="0" y="0"/>
                          <a:chExt cx="5732780" cy="2285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3" name="曲线 33"/>
                        <wps:cNvSpPr/>
                        <wps:spPr>
                          <a:xfrm rot="0">
                            <a:off x="0" y="0"/>
                            <a:ext cx="5730240" cy="2095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9"/>
                                </a:lnTo>
                                <a:lnTo>
                                  <a:pt x="21600" y="21599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曲线 34"/>
                        <wps:cNvSpPr/>
                        <wps:spPr>
                          <a:xfrm rot="0">
                            <a:off x="5729605" y="1270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8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9" y="20728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曲线 35"/>
                        <wps:cNvSpPr/>
                        <wps:spPr>
                          <a:xfrm rot="0">
                            <a:off x="0" y="1270"/>
                            <a:ext cx="5732780" cy="1841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1" y="3544"/>
                                </a:moveTo>
                                <a:lnTo>
                                  <a:pt x="0" y="3544"/>
                                </a:lnTo>
                                <a:lnTo>
                                  <a:pt x="0" y="21420"/>
                                </a:lnTo>
                                <a:lnTo>
                                  <a:pt x="11" y="21420"/>
                                </a:lnTo>
                                <a:lnTo>
                                  <a:pt x="11" y="3544"/>
                                </a:lnTo>
                                <a:lnTo>
                                  <a:pt x="11" y="3544"/>
                                </a:lnTo>
                              </a:path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21586" y="0"/>
                                </a:lnTo>
                                <a:lnTo>
                                  <a:pt x="21586" y="3544"/>
                                </a:lnTo>
                                <a:lnTo>
                                  <a:pt x="21598" y="3544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曲线 36"/>
                        <wps:cNvSpPr/>
                        <wps:spPr>
                          <a:xfrm rot="0">
                            <a:off x="5729605" y="4445"/>
                            <a:ext cx="3174" cy="152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8"/>
                                </a:lnTo>
                                <a:lnTo>
                                  <a:pt x="20729" y="21598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曲线 37"/>
                        <wps:cNvSpPr/>
                        <wps:spPr>
                          <a:xfrm rot="0">
                            <a:off x="0" y="19685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8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2" y="20728"/>
                                </a:lnTo>
                                <a:lnTo>
                                  <a:pt x="2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曲线 38"/>
                        <wps:cNvSpPr/>
                        <wps:spPr>
                          <a:xfrm rot="0">
                            <a:off x="0" y="19685"/>
                            <a:ext cx="5732780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8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6"/>
                                </a:lnTo>
                                <a:lnTo>
                                  <a:pt x="21598" y="20736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39" o:spid="_x0000_s39" coordorigin="1440,14990" coordsize="9028,35" style="position:absolute;&#10;margin-left:72.0pt;&#10;margin-top:17.962328pt;&#10;width:451.40002pt;&#10;height:1.7999995pt;&#10;z-index:35;&#10;mso-position-horizontal:absolute;&#10;mso-position-horizontal-relative:page;&#10;mso-position-vertical:absolute;&#10;mso-wrap-distance-left:0.0pt;&#10;mso-wrap-distance-right:0.0pt;">
                <v:shape type="#_x0000_t0" id="曲线 40" o:spid="_x0000_s40" coordsize="9024,32" path="m9024,l,l,32l9024,32l9024,l9024,xe" style="position:absolute;&#10;left:1440;&#10;top:14990;&#10;width:9024;&#10;height:32;" fillcolor="#9F9F9F" stroked="f" strokeweight="1.0pt">
                  <v:stroke color="#000000"/>
                </v:shape>
                <v:shape type="#_x0000_t0" id="曲线 41" o:spid="_x0000_s41" coordsize="4,4" path="m4,l,l,4l4,4l4,l4,xe" style="position:absolute;&#10;left:10463;&#10;top:14992;&#10;width:4;&#10;height:4;" fillcolor="#E1E1E1" stroked="f" strokeweight="1.0pt">
                  <v:stroke color="#000000"/>
                </v:shape>
                <v:shape type="#_x0000_t0" id="曲线 42" o:spid="_x0000_s42" coordsize="9028,29" path="m4,4l,4l,28l4,28l4,4l4,4m9027,l9022,l9022,4l9027,4l9027,e" style="position:absolute;&#10;left:1440;&#10;top:14992;&#10;width:9028;&#10;height:28;" fillcolor="#9F9F9F" stroked="f" strokeweight="1.0pt">
                  <v:stroke color="#000000"/>
                </v:shape>
                <v:shape type="#_x0000_t0" id="曲线 43" o:spid="_x0000_s43" coordsize="4,24" path="m4,l,l,23l4,23l4,l4,xe" style="position:absolute;&#10;left:10463;&#10;top:14997;&#10;width:4;&#10;height:24;" fillcolor="#E1E1E1" stroked="f" strokeweight="1.0pt">
                  <v:stroke color="#000000"/>
                </v:shape>
                <v:shape type="#_x0000_t0" id="曲线 44" o:spid="_x0000_s44" coordsize="4,4" path="m4,l,l,4l4,4l4,l4,xe" style="position:absolute;&#10;left:1440;&#10;top:15021;&#10;width:4;&#10;height:4;" fillcolor="#9F9F9F" stroked="f" strokeweight="1.0pt">
                  <v:stroke color="#000000"/>
                </v:shape>
                <v:shape type="#_x0000_t0" id="曲线 45" o:spid="_x0000_s45" coordsize="9028,4" path="m9027,l,l,4l9027,4l9027,l9027,xe" style="position:absolute;&#10;left:1440;&#10;top:15021;&#10;width:9028;&#10;height:4;" fillcolor="#E1E1E1" stroked="f" strokeweight="1.0pt"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6"/>
        <w:numPr>
          <w:ilvl w:val="0"/>
          <w:numId w:val="1"/>
        </w:numPr>
        <w:tabs>
          <w:tab w:val="left" w:pos="375"/>
        </w:tabs>
        <w:spacing w:before="234" w:after="0" w:line="240" w:lineRule="auto"/>
        <w:ind w:left="375" w:right="0" w:hanging="210"/>
        <w:jc w:val="left"/>
      </w:pPr>
      <w:bookmarkStart w:id="4" w:name="3. Visual Hierarchy and Design Elements"/>
      <w:bookmarkEnd w:id="4"/>
      <w:r>
        <w:t>VisualHierarchyandDesign</w:t>
      </w:r>
      <w:r>
        <w:rPr>
          <w:spacing w:val="-2"/>
        </w:rPr>
        <w:t>Elements</w:t>
      </w:r>
    </w:p>
    <w:p>
      <w:pPr>
        <w:pStyle w:val="18"/>
        <w:numPr>
          <w:ilvl w:val="1"/>
          <w:numId w:val="1"/>
        </w:numPr>
        <w:tabs>
          <w:tab w:val="left" w:pos="885"/>
        </w:tabs>
        <w:spacing w:before="183" w:after="0" w:line="240" w:lineRule="auto"/>
        <w:ind w:left="885" w:right="0" w:hanging="360"/>
        <w:jc w:val="left"/>
        <w:rPr>
          <w:sz w:val="22"/>
        </w:rPr>
      </w:pPr>
      <w:r>
        <w:rPr>
          <w:b/>
          <w:spacing w:val="-2"/>
          <w:sz w:val="22"/>
        </w:rPr>
        <w:t>Bold,largetitle("MEMORYRECALLTASK")</w:t>
      </w:r>
      <w:r>
        <w:rPr>
          <w:spacing w:val="-2"/>
          <w:sz w:val="22"/>
        </w:rPr>
        <w:t>→ Grabsattentionandclearlystatesthetask.</w:t>
      </w:r>
    </w:p>
    <w:p>
      <w:pPr>
        <w:pStyle w:val="18"/>
        <w:numPr>
          <w:ilvl w:val="1"/>
          <w:numId w:val="1"/>
        </w:numPr>
        <w:tabs>
          <w:tab w:val="left" w:pos="885"/>
        </w:tabs>
        <w:spacing w:before="187" w:after="0" w:line="240" w:lineRule="auto"/>
        <w:ind w:left="885" w:right="0" w:hanging="360"/>
        <w:jc w:val="left"/>
        <w:rPr>
          <w:sz w:val="22"/>
        </w:rPr>
      </w:pPr>
      <w:r>
        <w:rPr>
          <w:b/>
          <w:spacing w:val="-2"/>
          <w:sz w:val="22"/>
        </w:rPr>
        <w:t>Bulletpointsand spacing</w:t>
      </w:r>
      <w:r>
        <w:rPr>
          <w:spacing w:val="-2"/>
          <w:sz w:val="22"/>
        </w:rPr>
        <w:t>→ Reduceclutter,enhancingreadability.</w:t>
      </w:r>
    </w:p>
    <w:p>
      <w:pPr>
        <w:pStyle w:val="18"/>
        <w:numPr>
          <w:ilvl w:val="1"/>
          <w:numId w:val="1"/>
        </w:numPr>
        <w:tabs>
          <w:tab w:val="left" w:pos="885"/>
        </w:tabs>
        <w:spacing w:before="178" w:after="0" w:line="240" w:lineRule="auto"/>
        <w:ind w:left="885" w:right="0" w:hanging="360"/>
        <w:jc w:val="left"/>
        <w:rPr>
          <w:sz w:val="22"/>
        </w:rPr>
      </w:pPr>
      <w:r>
        <w:rPr>
          <w:b/>
          <w:spacing w:val="-2"/>
          <w:sz w:val="22"/>
        </w:rPr>
        <w:t>Highlighted"START"button</w:t>
      </w:r>
      <w:r>
        <w:rPr>
          <w:spacing w:val="-2"/>
          <w:sz w:val="22"/>
        </w:rPr>
        <w:t>→Signalsthenextstep,keepingnavigationintuitive.</w:t>
      </w:r>
    </w:p>
    <w:p>
      <w:pPr>
        <w:pStyle w:val="18"/>
        <w:numPr>
          <w:ilvl w:val="1"/>
          <w:numId w:val="1"/>
        </w:numPr>
        <w:tabs>
          <w:tab w:val="left" w:pos="885"/>
        </w:tabs>
        <w:spacing w:before="183" w:after="0" w:line="240" w:lineRule="auto"/>
        <w:ind w:left="885" w:right="0" w:hanging="360"/>
        <w:jc w:val="left"/>
        <w:rPr>
          <w:sz w:val="22"/>
        </w:rPr>
      </w:pPr>
      <w:r>
        <w:rPr>
          <w:b/>
          <w:sz w:val="22"/>
        </w:rPr>
        <w:t>Bee-themedvisuals</w:t>
      </w:r>
      <w:r>
        <w:rPr>
          <w:sz w:val="22"/>
        </w:rPr>
        <w:t>→Addaplayfultouch,engaginguserswithout</w:t>
      </w:r>
      <w:r>
        <w:rPr>
          <w:spacing w:val="-2"/>
          <w:sz w:val="22"/>
        </w:rPr>
        <w:t>distraction.</w:t>
      </w:r>
    </w:p>
    <w:p>
      <w:pPr>
        <w:pStyle w:val="15"/>
        <w:spacing w:before="9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36" behindDoc="1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227473</wp:posOffset>
                </wp:positionV>
                <wp:extent cx="5732780" cy="23494"/>
                <wp:effectExtent l="0" t="0" r="0" b="0"/>
                <wp:wrapTopAndBottom/>
                <wp:docPr id="46" name="Combination 4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47" name="Combination 47"/>
                      <wpg:cNvGrpSpPr/>
                      <wpg:grpSpPr>
                        <a:xfrm rot="0">
                          <a:off x="0" y="0"/>
                          <a:ext cx="5732780" cy="23494"/>
                          <a:chOff x="0" y="0"/>
                          <a:chExt cx="5732780" cy="2349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48" name="曲线 48"/>
                        <wps:cNvSpPr/>
                        <wps:spPr>
                          <a:xfrm rot="0">
                            <a:off x="0" y="0"/>
                            <a:ext cx="5730240" cy="2158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9"/>
                                </a:lnTo>
                                <a:lnTo>
                                  <a:pt x="21600" y="21599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曲线 49"/>
                        <wps:cNvSpPr/>
                        <wps:spPr>
                          <a:xfrm rot="0">
                            <a:off x="5729605" y="2539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9"/>
                                </a:lnTo>
                                <a:lnTo>
                                  <a:pt x="20729" y="20729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曲线 50"/>
                        <wps:cNvSpPr/>
                        <wps:spPr>
                          <a:xfrm rot="0">
                            <a:off x="0" y="2539"/>
                            <a:ext cx="5732780" cy="1841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1" y="3544"/>
                                </a:moveTo>
                                <a:lnTo>
                                  <a:pt x="0" y="3544"/>
                                </a:lnTo>
                                <a:lnTo>
                                  <a:pt x="0" y="21420"/>
                                </a:lnTo>
                                <a:lnTo>
                                  <a:pt x="11" y="21420"/>
                                </a:lnTo>
                                <a:lnTo>
                                  <a:pt x="11" y="3544"/>
                                </a:lnTo>
                                <a:lnTo>
                                  <a:pt x="11" y="3544"/>
                                </a:lnTo>
                              </a:path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21586" y="0"/>
                                </a:lnTo>
                                <a:lnTo>
                                  <a:pt x="21586" y="3544"/>
                                </a:lnTo>
                                <a:lnTo>
                                  <a:pt x="21598" y="3544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曲线 51"/>
                        <wps:cNvSpPr/>
                        <wps:spPr>
                          <a:xfrm rot="0">
                            <a:off x="5729605" y="5079"/>
                            <a:ext cx="3174" cy="152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9"/>
                                </a:lnTo>
                                <a:lnTo>
                                  <a:pt x="20729" y="21599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曲线 52"/>
                        <wps:cNvSpPr/>
                        <wps:spPr>
                          <a:xfrm rot="0">
                            <a:off x="0" y="20319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9"/>
                                </a:lnTo>
                                <a:lnTo>
                                  <a:pt x="20722" y="20729"/>
                                </a:lnTo>
                                <a:lnTo>
                                  <a:pt x="2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曲线 53"/>
                        <wps:cNvSpPr/>
                        <wps:spPr>
                          <a:xfrm rot="0">
                            <a:off x="0" y="20319"/>
                            <a:ext cx="5732780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6"/>
                                </a:lnTo>
                                <a:lnTo>
                                  <a:pt x="21598" y="20736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54" o:spid="_x0000_s54" coordorigin="1440,3065" coordsize="9028,36" style="position:absolute;&#10;margin-left:72.0pt;&#10;margin-top:17.911327pt;&#10;width:451.40002pt;&#10;height:1.8499994pt;&#10;z-index:36;&#10;mso-position-horizontal:absolute;&#10;mso-position-horizontal-relative:page;&#10;mso-position-vertical:absolute;&#10;mso-wrap-distance-left:0.0pt;&#10;mso-wrap-distance-right:0.0pt;">
                <v:shape type="#_x0000_t0" id="曲线 55" o:spid="_x0000_s55" coordsize="9024,33" path="m9024,l,l,33l9024,33l9024,l9024,xe" style="position:absolute;&#10;left:1440;&#10;top:3065;&#10;width:9024;&#10;height:33;" fillcolor="#9F9F9F" stroked="f" strokeweight="1.0pt">
                  <v:stroke color="#000000"/>
                </v:shape>
                <v:shape type="#_x0000_t0" id="曲线 56" o:spid="_x0000_s56" coordsize="4,4" path="m4,l,l,4l4,4l4,l4,xe" style="position:absolute;&#10;left:10463;&#10;top:3069;&#10;width:4;&#10;height:5;" fillcolor="#E1E1E1" stroked="f" strokeweight="1.0pt">
                  <v:stroke color="#000000"/>
                </v:shape>
                <v:shape type="#_x0000_t0" id="曲线 57" o:spid="_x0000_s57" coordsize="9028,29" path="m4,4l,4l,28l4,28l4,4l4,4m9027,l9022,l9022,4l9027,4l9027,e" style="position:absolute;&#10;left:1440;&#10;top:3069;&#10;width:9028;&#10;height:29;" fillcolor="#9F9F9F" stroked="f" strokeweight="1.0pt">
                  <v:stroke color="#000000"/>
                </v:shape>
                <v:shape type="#_x0000_t0" id="曲线 58" o:spid="_x0000_s58" coordsize="4,24" path="m4,l,l,23l4,23l4,l4,xe" style="position:absolute;&#10;left:10463;&#10;top:3073;&#10;width:4;&#10;height:23;" fillcolor="#E1E1E1" stroked="f" strokeweight="1.0pt">
                  <v:stroke color="#000000"/>
                </v:shape>
                <v:shape type="#_x0000_t0" id="曲线 59" o:spid="_x0000_s59" coordsize="4,4" path="m4,l,l,4l4,4l4,l4,xe" style="position:absolute;&#10;left:1440;&#10;top:3097;&#10;width:4;&#10;height:5;" fillcolor="#9F9F9F" stroked="f" strokeweight="1.0pt">
                  <v:stroke color="#000000"/>
                </v:shape>
                <v:shape type="#_x0000_t0" id="曲线 60" o:spid="_x0000_s60" coordsize="9028,4" path="m9027,l,l,4l9027,4l9027,l9027,xe" style="position:absolute;&#10;left:1440;&#10;top:3097;&#10;width:9028;&#10;height:5;" fillcolor="#E1E1E1" stroked="f" strokeweight="1.0pt"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6"/>
        <w:numPr>
          <w:ilvl w:val="0"/>
          <w:numId w:val="1"/>
        </w:numPr>
        <w:tabs>
          <w:tab w:val="left" w:pos="375"/>
        </w:tabs>
        <w:spacing w:before="234" w:after="0" w:line="240" w:lineRule="auto"/>
        <w:ind w:left="375" w:right="0" w:hanging="210"/>
        <w:jc w:val="left"/>
      </w:pPr>
      <w:bookmarkStart w:id="5" w:name="4. Time Constraint Reinforcement"/>
      <w:bookmarkEnd w:id="5"/>
      <w:r>
        <w:rPr>
          <w:spacing w:val="-2"/>
        </w:rPr>
        <w:t>TimeConstraintReinforcement</w:t>
      </w:r>
    </w:p>
    <w:p>
      <w:pPr>
        <w:pStyle w:val="18"/>
        <w:numPr>
          <w:ilvl w:val="1"/>
          <w:numId w:val="1"/>
        </w:numPr>
        <w:tabs>
          <w:tab w:val="left" w:pos="885"/>
        </w:tabs>
        <w:spacing w:before="182" w:after="0" w:line="240" w:lineRule="auto"/>
        <w:ind w:left="885" w:right="0" w:hanging="360"/>
        <w:jc w:val="left"/>
        <w:rPr>
          <w:b/>
          <w:sz w:val="22"/>
        </w:rPr>
      </w:pPr>
      <w:r>
        <w:rPr>
          <w:sz w:val="22"/>
        </w:rPr>
        <w:t>Step5explicitlystates,</w:t>
      </w:r>
      <w:r>
        <w:rPr>
          <w:b/>
          <w:sz w:val="22"/>
        </w:rPr>
        <w:t>“Youwillhave5secondstoviewthe</w:t>
      </w:r>
      <w:r>
        <w:rPr>
          <w:b/>
          <w:spacing w:val="-2"/>
          <w:sz w:val="22"/>
        </w:rPr>
        <w:t>items.”</w:t>
      </w:r>
    </w:p>
    <w:p>
      <w:pPr>
        <w:pStyle w:val="18"/>
        <w:numPr>
          <w:ilvl w:val="1"/>
          <w:numId w:val="1"/>
        </w:numPr>
        <w:tabs>
          <w:tab w:val="left" w:pos="885"/>
        </w:tabs>
        <w:spacing w:before="184" w:after="0" w:line="240" w:lineRule="auto"/>
        <w:ind w:left="885" w:right="0" w:hanging="360"/>
        <w:jc w:val="left"/>
        <w:rPr>
          <w:sz w:val="22"/>
        </w:rPr>
      </w:pPr>
      <w:r>
        <w:rPr>
          <w:spacing w:val="-2"/>
          <w:sz w:val="22"/>
        </w:rPr>
        <w:t>This</w:t>
      </w:r>
      <w:r>
        <w:rPr>
          <w:b/>
          <w:spacing w:val="-2"/>
          <w:sz w:val="22"/>
        </w:rPr>
        <w:t>reinforcesexpectations</w:t>
      </w:r>
      <w:r>
        <w:rPr>
          <w:spacing w:val="-2"/>
          <w:sz w:val="22"/>
        </w:rPr>
        <w:t>while subtlyurginguserstofocus.</w:t>
      </w:r>
    </w:p>
    <w:p>
      <w:pPr>
        <w:pStyle w:val="15"/>
        <w:spacing w:before="8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37" behindDoc="1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226060</wp:posOffset>
                </wp:positionV>
                <wp:extent cx="5732780" cy="24764"/>
                <wp:effectExtent l="0" t="0" r="0" b="0"/>
                <wp:wrapTopAndBottom/>
                <wp:docPr id="61" name="Combination 6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62" name="Combination 62"/>
                      <wpg:cNvGrpSpPr/>
                      <wpg:grpSpPr>
                        <a:xfrm rot="0">
                          <a:off x="0" y="0"/>
                          <a:ext cx="5732780" cy="24764"/>
                          <a:chOff x="0" y="0"/>
                          <a:chExt cx="5732780" cy="2476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63" name="曲线 63"/>
                        <wps:cNvSpPr/>
                        <wps:spPr>
                          <a:xfrm rot="0">
                            <a:off x="0" y="0"/>
                            <a:ext cx="5730240" cy="2158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9"/>
                                </a:lnTo>
                                <a:lnTo>
                                  <a:pt x="21600" y="21599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曲线 64"/>
                        <wps:cNvSpPr/>
                        <wps:spPr>
                          <a:xfrm rot="0">
                            <a:off x="5729605" y="3175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8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9" y="20728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曲线 65"/>
                        <wps:cNvSpPr/>
                        <wps:spPr>
                          <a:xfrm rot="0">
                            <a:off x="0" y="3175"/>
                            <a:ext cx="5732780" cy="1841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1" y="3499"/>
                                </a:moveTo>
                                <a:lnTo>
                                  <a:pt x="0" y="3499"/>
                                </a:lnTo>
                                <a:lnTo>
                                  <a:pt x="0" y="21375"/>
                                </a:lnTo>
                                <a:lnTo>
                                  <a:pt x="11" y="21375"/>
                                </a:lnTo>
                                <a:lnTo>
                                  <a:pt x="11" y="3499"/>
                                </a:lnTo>
                                <a:lnTo>
                                  <a:pt x="11" y="3499"/>
                                </a:lnTo>
                              </a:path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21586" y="0"/>
                                </a:lnTo>
                                <a:lnTo>
                                  <a:pt x="21586" y="3559"/>
                                </a:lnTo>
                                <a:lnTo>
                                  <a:pt x="21598" y="3559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曲线 66"/>
                        <wps:cNvSpPr/>
                        <wps:spPr>
                          <a:xfrm rot="0">
                            <a:off x="5729605" y="6349"/>
                            <a:ext cx="3174" cy="152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8"/>
                                </a:lnTo>
                                <a:lnTo>
                                  <a:pt x="20729" y="21598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曲线 67"/>
                        <wps:cNvSpPr/>
                        <wps:spPr>
                          <a:xfrm rot="0">
                            <a:off x="0" y="21589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2" y="20728"/>
                                </a:lnTo>
                                <a:lnTo>
                                  <a:pt x="2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曲线 68"/>
                        <wps:cNvSpPr/>
                        <wps:spPr>
                          <a:xfrm rot="0">
                            <a:off x="0" y="21589"/>
                            <a:ext cx="5732780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1598" y="20728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69" o:spid="_x0000_s69" coordorigin="1440,5109" coordsize="9028,38" style="position:absolute;&#10;margin-left:72.0pt;&#10;margin-top:17.800001pt;&#10;width:451.40002pt;&#10;height:1.9499992pt;&#10;z-index:37;&#10;mso-position-horizontal:absolute;&#10;mso-position-horizontal-relative:page;&#10;mso-position-vertical:absolute;&#10;mso-wrap-distance-left:0.0pt;&#10;mso-wrap-distance-right:0.0pt;">
                <v:shape type="#_x0000_t0" id="曲线 70" o:spid="_x0000_s70" coordsize="9024,33" path="m9024,l,l,33l9024,33l9024,l9024,xe" style="position:absolute;&#10;left:1440;&#10;top:5109;&#10;width:9024;&#10;height:33;" fillcolor="#9F9F9F" stroked="f" strokeweight="1.0pt">
                  <v:stroke color="#000000"/>
                </v:shape>
                <v:shape type="#_x0000_t0" id="曲线 71" o:spid="_x0000_s71" coordsize="4,4" path="m4,l,l,4l4,4l4,l4,xe" style="position:absolute;&#10;left:10463;&#10;top:5114;&#10;width:4;&#10;height:5;" fillcolor="#E1E1E1" stroked="f" strokeweight="1.0pt">
                  <v:stroke color="#000000"/>
                </v:shape>
                <v:shape type="#_x0000_t0" id="曲线 72" o:spid="_x0000_s72" coordsize="9028,29" path="m4,4l,4l,28l4,28l4,4l4,4m9027,l9022,l9022,4l9027,4l9027,e" style="position:absolute;&#10;left:1440;&#10;top:5114;&#10;width:9028;&#10;height:28;" fillcolor="#9F9F9F" stroked="f" strokeweight="1.0pt">
                  <v:stroke color="#000000"/>
                </v:shape>
                <v:shape type="#_x0000_t0" id="曲线 73" o:spid="_x0000_s73" coordsize="4,24" path="m4,l,l,23l4,23l4,l4,xe" style="position:absolute;&#10;left:10463;&#10;top:5119;&#10;width:4;&#10;height:24;" fillcolor="#E1E1E1" stroked="f" strokeweight="1.0pt">
                  <v:stroke color="#000000"/>
                </v:shape>
                <v:shape type="#_x0000_t0" id="曲线 74" o:spid="_x0000_s74" coordsize="4,4" path="m4,l,l,4l4,4l4,l4,xe" style="position:absolute;&#10;left:1440;&#10;top:5143;&#10;width:4;&#10;height:5;" fillcolor="#9F9F9F" stroked="f" strokeweight="1.0pt">
                  <v:stroke color="#000000"/>
                </v:shape>
                <v:shape type="#_x0000_t0" id="曲线 75" o:spid="_x0000_s75" coordsize="9028,4" path="m9027,l,l,4l9027,4l9027,l9027,xe" style="position:absolute;&#10;left:1440;&#10;top:5143;&#10;width:9028;&#10;height:5;" fillcolor="#E1E1E1" stroked="f" strokeweight="1.0pt"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6"/>
        <w:numPr>
          <w:ilvl w:val="0"/>
          <w:numId w:val="1"/>
        </w:numPr>
        <w:tabs>
          <w:tab w:val="left" w:pos="375"/>
        </w:tabs>
        <w:spacing w:before="234" w:after="0" w:line="240" w:lineRule="auto"/>
        <w:ind w:left="375" w:right="0" w:hanging="210"/>
        <w:jc w:val="left"/>
      </w:pPr>
      <w:bookmarkStart w:id="6" w:name="5. Simplicity and Clarity"/>
      <w:bookmarkEnd w:id="6"/>
      <w:r>
        <w:t>Simplicityand</w:t>
      </w:r>
      <w:r>
        <w:rPr>
          <w:spacing w:val="-2"/>
        </w:rPr>
        <w:t>Clarity</w:t>
      </w:r>
    </w:p>
    <w:p>
      <w:pPr>
        <w:pStyle w:val="16"/>
        <w:spacing w:after="0" w:line="240" w:lineRule="auto"/>
        <w:jc w:val="left"/>
        <w:sectPr>
          <w:type w:val="continuous"/>
          <w:pgSz w:w="11910" w:h="16840"/>
          <w:pgMar w:top="1540" w:right="1275" w:bottom="280" w:left="1275" w:header="0" w:footer="0" w:gutter="0"/>
          <w:docGrid w:linePitch="312" w:charSpace="0"/>
        </w:sectPr>
      </w:pPr>
    </w:p>
    <w:p>
      <w:pPr>
        <w:pStyle w:val="18"/>
        <w:numPr>
          <w:ilvl w:val="1"/>
          <w:numId w:val="1"/>
        </w:numPr>
        <w:tabs>
          <w:tab w:val="left" w:pos="885"/>
        </w:tabs>
        <w:spacing w:before="69" w:after="0" w:line="240" w:lineRule="auto"/>
        <w:ind w:left="885" w:right="0" w:hanging="360"/>
        <w:jc w:val="left"/>
        <w:rPr>
          <w:sz w:val="22"/>
        </w:rPr>
      </w:pPr>
      <w:r>
        <w:rPr>
          <w:spacing w:val="-2"/>
          <w:sz w:val="22"/>
        </w:rPr>
        <w:t>Instructionsuse</w:t>
      </w:r>
      <w:r>
        <w:rPr>
          <w:b/>
          <w:spacing w:val="-2"/>
          <w:sz w:val="22"/>
        </w:rPr>
        <w:t>short,directsentences</w:t>
      </w:r>
      <w:r>
        <w:rPr>
          <w:spacing w:val="-2"/>
          <w:sz w:val="22"/>
        </w:rPr>
        <w:t>,avoidingunnecessarycomplexity.</w:t>
      </w:r>
    </w:p>
    <w:p>
      <w:pPr>
        <w:pStyle w:val="18"/>
        <w:numPr>
          <w:ilvl w:val="1"/>
          <w:numId w:val="1"/>
        </w:numPr>
        <w:tabs>
          <w:tab w:val="left" w:pos="885"/>
        </w:tabs>
        <w:spacing w:before="183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b/>
          <w:sz w:val="22"/>
        </w:rPr>
        <w:t>activevoice</w:t>
      </w:r>
      <w:r>
        <w:rPr>
          <w:sz w:val="22"/>
        </w:rPr>
        <w:t>makesitmoreengagingandaction-</w:t>
      </w:r>
      <w:r>
        <w:rPr>
          <w:spacing w:val="-2"/>
          <w:sz w:val="22"/>
        </w:rPr>
        <w:t>oriented.</w:t>
      </w:r>
    </w:p>
    <w:p>
      <w:pPr>
        <w:pStyle w:val="15"/>
        <w:rPr>
          <w:sz w:val="20"/>
        </w:rPr>
      </w:pPr>
    </w:p>
    <w:p>
      <w:pPr>
        <w:pStyle w:val="15"/>
        <w:spacing w:before="110"/>
        <w:rPr>
          <w:sz w:val="20"/>
        </w:rPr>
      </w:pPr>
      <w:r>
        <w:rPr>
          <w:sz w:val="20"/>
        </w:rPr>
        <w:drawing>
          <wp:anchor distT="0" distB="0" distL="0" distR="0" simplePos="0" relativeHeight="40" behindDoc="1" locked="0" layoutInCell="1" hidden="0" allowOverlap="1">
            <wp:simplePos x="0" y="0"/>
            <wp:positionH relativeFrom="page">
              <wp:posOffset>914400</wp:posOffset>
            </wp:positionH>
            <wp:positionV relativeFrom="paragraph">
              <wp:posOffset>240506</wp:posOffset>
            </wp:positionV>
            <wp:extent cx="5729375" cy="3768661"/>
            <wp:effectExtent l="0" t="0" r="0" b="0"/>
            <wp:wrapTopAndBottom/>
            <wp:docPr id="76" name="Image 7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9375" cy="376866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174"/>
        <w:ind w:left="165" w:right="0" w:firstLine="0"/>
        <w:jc w:val="left"/>
        <w:rPr>
          <w:sz w:val="22"/>
        </w:rPr>
      </w:pPr>
      <w:r>
        <w:rPr>
          <w:sz w:val="22"/>
        </w:rPr>
        <w:t>FRAME</w:t>
      </w:r>
      <w:r>
        <w:rPr>
          <w:spacing w:val="-5"/>
          <w:sz w:val="22"/>
        </w:rPr>
        <w:t>2:</w:t>
      </w:r>
    </w:p>
    <w:p>
      <w:pPr>
        <w:spacing w:before="183"/>
        <w:ind w:left="165" w:right="0" w:firstLine="0"/>
        <w:jc w:val="left"/>
        <w:rPr>
          <w:sz w:val="22"/>
        </w:rPr>
      </w:pPr>
      <w:r>
        <w:rPr>
          <w:spacing w:val="-2"/>
          <w:sz w:val="22"/>
        </w:rPr>
        <w:t>CHUNKINGPHASE:</w:t>
      </w:r>
    </w:p>
    <w:p>
      <w:pPr>
        <w:pStyle w:val="16"/>
        <w:spacing w:before="182"/>
        <w:ind w:left="165" w:firstLine="0"/>
      </w:pPr>
      <w:bookmarkStart w:id="7" w:name="Analysis of the Memory Recall Task - Chu"/>
      <w:bookmarkEnd w:id="7"/>
      <w:r>
        <w:t>AnalysisoftheMemoryRecallTask-ChunkingPhase</w:t>
      </w:r>
      <w:r>
        <w:rPr>
          <w:spacing w:val="-2"/>
        </w:rPr>
        <w:t>Screen</w:t>
      </w:r>
    </w:p>
    <w:p>
      <w:pPr>
        <w:pStyle w:val="15"/>
        <w:spacing w:before="173" w:line="266" w:lineRule="auto"/>
        <w:ind w:left="165"/>
      </w:pPr>
      <w:r>
        <w:t>Thisscreenrepresentsthe</w:t>
      </w:r>
      <w:r>
        <w:rPr>
          <w:b/>
        </w:rPr>
        <w:t>ChunkingPhase</w:t>
      </w:r>
      <w:r>
        <w:t>ofa</w:t>
      </w:r>
      <w:r>
        <w:rPr>
          <w:b/>
        </w:rPr>
        <w:t>MemoryRecallTask</w:t>
      </w:r>
      <w:r>
        <w:t>,whereusersobserveand memorize different icons within a limited time. Below is a breakdown of its key components:</w:t>
      </w:r>
    </w:p>
    <w:p>
      <w:pPr>
        <w:pStyle w:val="15"/>
        <w:spacing w:before="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38" behindDoc="1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205641</wp:posOffset>
                </wp:positionV>
                <wp:extent cx="5732780" cy="24129"/>
                <wp:effectExtent l="0" t="0" r="0" b="0"/>
                <wp:wrapTopAndBottom/>
                <wp:docPr id="79" name="Combination 79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80" name="Combination 80"/>
                      <wpg:cNvGrpSpPr/>
                      <wpg:grpSpPr>
                        <a:xfrm rot="0">
                          <a:off x="0" y="0"/>
                          <a:ext cx="5732780" cy="24129"/>
                          <a:chOff x="0" y="0"/>
                          <a:chExt cx="5732780" cy="2412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81" name="曲线 81"/>
                        <wps:cNvSpPr/>
                        <wps:spPr>
                          <a:xfrm rot="0">
                            <a:off x="0" y="0"/>
                            <a:ext cx="5730240" cy="2159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曲线 82"/>
                        <wps:cNvSpPr/>
                        <wps:spPr>
                          <a:xfrm rot="0">
                            <a:off x="5729605" y="2539"/>
                            <a:ext cx="3174" cy="317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2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9" y="20728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曲线 83"/>
                        <wps:cNvSpPr/>
                        <wps:spPr>
                          <a:xfrm rot="0">
                            <a:off x="0" y="2539"/>
                            <a:ext cx="5732780" cy="1841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1" y="3544"/>
                                </a:moveTo>
                                <a:lnTo>
                                  <a:pt x="0" y="3544"/>
                                </a:lnTo>
                                <a:lnTo>
                                  <a:pt x="0" y="21420"/>
                                </a:lnTo>
                                <a:lnTo>
                                  <a:pt x="11" y="21420"/>
                                </a:lnTo>
                                <a:lnTo>
                                  <a:pt x="11" y="3544"/>
                                </a:lnTo>
                                <a:lnTo>
                                  <a:pt x="11" y="3544"/>
                                </a:lnTo>
                              </a:path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21586" y="0"/>
                                </a:lnTo>
                                <a:lnTo>
                                  <a:pt x="21586" y="3544"/>
                                </a:lnTo>
                                <a:lnTo>
                                  <a:pt x="21598" y="3544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曲线 84"/>
                        <wps:cNvSpPr/>
                        <wps:spPr>
                          <a:xfrm rot="0">
                            <a:off x="5729605" y="5714"/>
                            <a:ext cx="3174" cy="152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9"/>
                                </a:lnTo>
                                <a:lnTo>
                                  <a:pt x="20729" y="21599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曲线 85"/>
                        <wps:cNvSpPr/>
                        <wps:spPr>
                          <a:xfrm rot="0">
                            <a:off x="0" y="20954"/>
                            <a:ext cx="3174" cy="317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2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2"/>
                                </a:lnTo>
                                <a:lnTo>
                                  <a:pt x="20722" y="20732"/>
                                </a:lnTo>
                                <a:lnTo>
                                  <a:pt x="2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曲线 86"/>
                        <wps:cNvSpPr/>
                        <wps:spPr>
                          <a:xfrm rot="0">
                            <a:off x="0" y="20954"/>
                            <a:ext cx="5732780" cy="317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2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6"/>
                                </a:lnTo>
                                <a:lnTo>
                                  <a:pt x="21598" y="20736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87" o:spid="_x0000_s87" coordorigin="1440,11300" coordsize="9028,37" style="position:absolute;&#10;margin-left:72.0pt;&#10;margin-top:16.192228pt;&#10;width:451.40002pt;&#10;height:1.899985pt;&#10;z-index:38;&#10;mso-position-horizontal:absolute;&#10;mso-position-horizontal-relative:page;&#10;mso-position-vertical:absolute;&#10;mso-wrap-distance-left:0.0pt;&#10;mso-wrap-distance-right:0.0pt;">
                <v:shape type="#_x0000_t0" id="曲线 88" o:spid="_x0000_s88" coordsize="9024,34" path="m9024,l,l,34l9024,34l9024,l9024,xe" style="position:absolute;&#10;left:1440;&#10;top:11300;&#10;width:9024;&#10;height:34;" fillcolor="#9F9F9F" stroked="f" strokeweight="1.0pt">
                  <v:stroke color="#000000"/>
                </v:shape>
                <v:shape type="#_x0000_t0" id="曲线 89" o:spid="_x0000_s89" coordsize="4,5" path="m4,l,l,4l4,4l4,l4,xe" style="position:absolute;&#10;left:10463;&#10;top:11304;&#10;width:4;&#10;height:4;" fillcolor="#E1E1E1" stroked="f" strokeweight="1.0pt">
                  <v:stroke color="#000000"/>
                </v:shape>
                <v:shape type="#_x0000_t0" id="曲线 90" o:spid="_x0000_s90" coordsize="9028,29" path="m4,4l,4l,28l4,28l4,4l4,4m9027,l9022,l9022,4l9027,4l9027,e" style="position:absolute;&#10;left:1440;&#10;top:11304;&#10;width:9028;&#10;height:28;" fillcolor="#9F9F9F" stroked="f" strokeweight="1.0pt">
                  <v:stroke color="#000000"/>
                </v:shape>
                <v:shape type="#_x0000_t0" id="曲线 91" o:spid="_x0000_s91" coordsize="4,24" path="m4,l,l,23l4,23l4,l4,xe" style="position:absolute;&#10;left:10463;&#10;top:11309;&#10;width:4;&#10;height:24;" fillcolor="#E1E1E1" stroked="f" strokeweight="1.0pt">
                  <v:stroke color="#000000"/>
                </v:shape>
                <v:shape type="#_x0000_t0" id="曲线 92" o:spid="_x0000_s92" coordsize="4,5" path="m4,l,l,4l4,4l4,l4,xe" style="position:absolute;&#10;left:1440;&#10;top:11333;&#10;width:4;&#10;height:4;" fillcolor="#9F9F9F" stroked="f" strokeweight="1.0pt">
                  <v:stroke color="#000000"/>
                </v:shape>
                <v:shape type="#_x0000_t0" id="曲线 93" o:spid="_x0000_s93" coordsize="9028,5" path="m9027,l,l,4l9027,4l9027,l9027,xe" style="position:absolute;&#10;left:1440;&#10;top:11333;&#10;width:9028;&#10;height:4;" fillcolor="#E1E1E1" stroked="f" strokeweight="1.0pt"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6"/>
        <w:numPr>
          <w:ilvl w:val="0"/>
          <w:numId w:val="2"/>
        </w:numPr>
        <w:tabs>
          <w:tab w:val="left" w:pos="375"/>
        </w:tabs>
        <w:spacing w:before="233" w:after="0" w:line="240" w:lineRule="auto"/>
        <w:ind w:left="375" w:right="0" w:hanging="210"/>
        <w:jc w:val="left"/>
      </w:pPr>
      <w:bookmarkStart w:id="8" w:name="1. Purpose of the Screen"/>
      <w:bookmarkEnd w:id="8"/>
      <w:r>
        <w:t>Purposeofthe</w:t>
      </w:r>
      <w:r>
        <w:rPr>
          <w:spacing w:val="-2"/>
        </w:rPr>
        <w:t>Screen</w:t>
      </w:r>
    </w:p>
    <w:p>
      <w:pPr>
        <w:pStyle w:val="18"/>
        <w:numPr>
          <w:ilvl w:val="1"/>
          <w:numId w:val="2"/>
        </w:numPr>
        <w:tabs>
          <w:tab w:val="left" w:pos="885"/>
        </w:tabs>
        <w:spacing w:before="183" w:after="0" w:line="240" w:lineRule="auto"/>
        <w:ind w:left="885" w:right="0" w:hanging="360"/>
        <w:jc w:val="left"/>
        <w:rPr>
          <w:b/>
          <w:sz w:val="22"/>
        </w:rPr>
      </w:pPr>
      <w:r>
        <w:rPr>
          <w:sz w:val="22"/>
        </w:rPr>
        <w:t>Thisisthe</w:t>
      </w:r>
      <w:r>
        <w:rPr>
          <w:b/>
          <w:sz w:val="22"/>
        </w:rPr>
        <w:t>visualmemoryencodingphase</w:t>
      </w:r>
      <w:r>
        <w:rPr>
          <w:sz w:val="22"/>
        </w:rPr>
        <w:t>,whereusers</w:t>
      </w:r>
      <w:r>
        <w:rPr>
          <w:b/>
          <w:sz w:val="22"/>
        </w:rPr>
        <w:t>viewandgroupitems</w:t>
      </w:r>
      <w:r>
        <w:rPr>
          <w:b/>
          <w:spacing w:val="-2"/>
          <w:sz w:val="22"/>
        </w:rPr>
        <w:t>mentally</w:t>
      </w:r>
    </w:p>
    <w:p>
      <w:pPr>
        <w:pStyle w:val="15"/>
        <w:spacing w:before="24"/>
        <w:ind w:left="886"/>
      </w:pPr>
      <w:r>
        <w:rPr>
          <w:spacing w:val="-2"/>
        </w:rPr>
        <w:t>beforerecalling</w:t>
      </w:r>
      <w:r>
        <w:rPr>
          <w:spacing w:val="-4"/>
        </w:rPr>
        <w:t>them.</w:t>
      </w:r>
    </w:p>
    <w:p>
      <w:pPr>
        <w:pStyle w:val="18"/>
        <w:numPr>
          <w:ilvl w:val="1"/>
          <w:numId w:val="2"/>
        </w:numPr>
        <w:tabs>
          <w:tab w:val="left" w:pos="886"/>
        </w:tabs>
        <w:spacing w:before="179" w:after="0" w:line="262" w:lineRule="auto"/>
        <w:ind w:left="886" w:right="494" w:hanging="361"/>
        <w:jc w:val="left"/>
        <w:rPr>
          <w:sz w:val="22"/>
        </w:rPr>
      </w:pPr>
      <w:r>
        <w:rPr>
          <w:sz w:val="22"/>
        </w:rPr>
        <w:t>Theterm</w:t>
      </w:r>
      <w:r>
        <w:rPr>
          <w:b/>
          <w:sz w:val="22"/>
        </w:rPr>
        <w:t>"ChunkingPhase"</w:t>
      </w:r>
      <w:r>
        <w:rPr>
          <w:sz w:val="22"/>
        </w:rPr>
        <w:t>suggeststhatthegameappliesthe</w:t>
      </w:r>
      <w:r>
        <w:rPr>
          <w:b/>
          <w:sz w:val="22"/>
        </w:rPr>
        <w:t>chunkingprinciple</w:t>
      </w:r>
      <w:r>
        <w:rPr>
          <w:sz w:val="22"/>
        </w:rPr>
        <w:t>,which helps users remember items by categorizing them into meaningful groups.</w:t>
      </w:r>
    </w:p>
    <w:p>
      <w:pPr>
        <w:pStyle w:val="15"/>
        <w:spacing w:before="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39" behindDoc="1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210185</wp:posOffset>
                </wp:positionV>
                <wp:extent cx="5732780" cy="24129"/>
                <wp:effectExtent l="0" t="0" r="0" b="0"/>
                <wp:wrapTopAndBottom/>
                <wp:docPr id="94" name="Combination 9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95" name="Combination 95"/>
                      <wpg:cNvGrpSpPr/>
                      <wpg:grpSpPr>
                        <a:xfrm rot="0">
                          <a:off x="0" y="0"/>
                          <a:ext cx="5732780" cy="24129"/>
                          <a:chOff x="0" y="0"/>
                          <a:chExt cx="5732780" cy="2412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96" name="曲线 96"/>
                        <wps:cNvSpPr/>
                        <wps:spPr>
                          <a:xfrm rot="0">
                            <a:off x="0" y="0"/>
                            <a:ext cx="5730240" cy="2095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9"/>
                                </a:lnTo>
                                <a:lnTo>
                                  <a:pt x="21600" y="21599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曲线 97"/>
                        <wps:cNvSpPr/>
                        <wps:spPr>
                          <a:xfrm rot="0">
                            <a:off x="5729605" y="3174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2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9" y="20728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曲线 98"/>
                        <wps:cNvSpPr/>
                        <wps:spPr>
                          <a:xfrm rot="0">
                            <a:off x="0" y="3174"/>
                            <a:ext cx="5732780" cy="1841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1" y="3544"/>
                                </a:moveTo>
                                <a:lnTo>
                                  <a:pt x="0" y="3544"/>
                                </a:lnTo>
                                <a:lnTo>
                                  <a:pt x="0" y="21420"/>
                                </a:lnTo>
                                <a:lnTo>
                                  <a:pt x="11" y="21420"/>
                                </a:lnTo>
                                <a:lnTo>
                                  <a:pt x="11" y="3544"/>
                                </a:lnTo>
                                <a:lnTo>
                                  <a:pt x="11" y="3544"/>
                                </a:lnTo>
                              </a:path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21586" y="0"/>
                                </a:lnTo>
                                <a:lnTo>
                                  <a:pt x="21586" y="3544"/>
                                </a:lnTo>
                                <a:lnTo>
                                  <a:pt x="21598" y="3544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曲线 99"/>
                        <wps:cNvSpPr/>
                        <wps:spPr>
                          <a:xfrm rot="0">
                            <a:off x="5729605" y="5714"/>
                            <a:ext cx="3174" cy="152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8"/>
                                </a:lnTo>
                                <a:lnTo>
                                  <a:pt x="20729" y="21598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曲线 100"/>
                        <wps:cNvSpPr/>
                        <wps:spPr>
                          <a:xfrm rot="0">
                            <a:off x="0" y="20954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2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2" y="20728"/>
                                </a:lnTo>
                                <a:lnTo>
                                  <a:pt x="2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曲线 101"/>
                        <wps:cNvSpPr/>
                        <wps:spPr>
                          <a:xfrm rot="0">
                            <a:off x="0" y="20954"/>
                            <a:ext cx="5732780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2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6"/>
                                </a:lnTo>
                                <a:lnTo>
                                  <a:pt x="21598" y="20736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02" o:spid="_x0000_s102" coordorigin="1440,13924" coordsize="9028,37" style="position:absolute;&#10;margin-left:72.0pt;&#10;margin-top:16.55001pt;&#10;width:451.40002pt;&#10;height:1.8999835pt;&#10;z-index:39;&#10;mso-position-horizontal:absolute;&#10;mso-position-horizontal-relative:page;&#10;mso-position-vertical:absolute;&#10;mso-wrap-distance-left:0.0pt;&#10;mso-wrap-distance-right:0.0pt;">
                <v:shape type="#_x0000_t0" id="曲线 103" o:spid="_x0000_s103" coordsize="9024,32" path="m9024,l,l,32l9024,32l9024,l9024,xe" style="position:absolute;&#10;left:1440;&#10;top:13924;&#10;width:9024;&#10;height:32;" fillcolor="#9F9F9F" stroked="f" strokeweight="1.0pt">
                  <v:stroke color="#000000"/>
                </v:shape>
                <v:shape type="#_x0000_t0" id="曲线 104" o:spid="_x0000_s104" coordsize="4,4" path="m4,l,l,4l4,4l4,l4,xe" style="position:absolute;&#10;left:10463;&#10;top:13929;&#10;width:4;&#10;height:4;" fillcolor="#E1E1E1" stroked="f" strokeweight="1.0pt">
                  <v:stroke color="#000000"/>
                </v:shape>
                <v:shape type="#_x0000_t0" id="曲线 105" o:spid="_x0000_s105" coordsize="9028,29" path="m4,4l,4l,28l4,28l4,4l4,4m9027,l9022,l9022,4l9027,4l9027,e" style="position:absolute;&#10;left:1440;&#10;top:13929;&#10;width:9028;&#10;height:28;" fillcolor="#9F9F9F" stroked="f" strokeweight="1.0pt">
                  <v:stroke color="#000000"/>
                </v:shape>
                <v:shape type="#_x0000_t0" id="曲线 106" o:spid="_x0000_s106" coordsize="4,24" path="m4,l,l,23l4,23l4,l4,xe" style="position:absolute;&#10;left:10463;&#10;top:13933;&#10;width:4;&#10;height:24;" fillcolor="#E1E1E1" stroked="f" strokeweight="1.0pt">
                  <v:stroke color="#000000"/>
                </v:shape>
                <v:shape type="#_x0000_t0" id="曲线 107" o:spid="_x0000_s107" coordsize="4,4" path="m4,l,l,4l4,4l4,l4,xe" style="position:absolute;&#10;left:1440;&#10;top:13957;&#10;width:4;&#10;height:4;" fillcolor="#9F9F9F" stroked="f" strokeweight="1.0pt">
                  <v:stroke color="#000000"/>
                </v:shape>
                <v:shape type="#_x0000_t0" id="曲线 108" o:spid="_x0000_s108" coordsize="9028,4" path="m9027,l,l,4l9027,4l9027,l9027,xe" style="position:absolute;&#10;left:1440;&#10;top:13957;&#10;width:9028;&#10;height:4;" fillcolor="#E1E1E1" stroked="f" strokeweight="1.0pt"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6"/>
        <w:numPr>
          <w:ilvl w:val="0"/>
          <w:numId w:val="2"/>
        </w:numPr>
        <w:tabs>
          <w:tab w:val="left" w:pos="375"/>
        </w:tabs>
        <w:spacing w:before="235" w:after="0" w:line="240" w:lineRule="auto"/>
        <w:ind w:left="375" w:right="0" w:hanging="210"/>
        <w:jc w:val="left"/>
      </w:pPr>
      <w:bookmarkStart w:id="9" w:name="2. Key Elements and UI Components"/>
      <w:bookmarkEnd w:id="9"/>
      <w:r>
        <w:t>KeyElementsandUI</w:t>
      </w:r>
      <w:r>
        <w:rPr>
          <w:spacing w:val="-2"/>
        </w:rPr>
        <w:t>Components</w:t>
      </w:r>
    </w:p>
    <w:p>
      <w:pPr>
        <w:pStyle w:val="16"/>
        <w:spacing w:after="0" w:line="240" w:lineRule="auto"/>
        <w:jc w:val="left"/>
        <w:sectPr>
          <w:pgSz w:w="11910" w:h="16840"/>
          <w:pgMar w:top="1340" w:right="1275" w:bottom="280" w:left="1275" w:header="0" w:footer="0" w:gutter="0"/>
          <w:docGrid w:linePitch="312" w:charSpace="0"/>
        </w:sectPr>
      </w:pPr>
    </w:p>
    <w:p>
      <w:pPr>
        <w:spacing w:before="5"/>
        <w:ind w:left="165" w:right="0" w:firstLine="0"/>
        <w:jc w:val="left"/>
        <w:rPr>
          <w:b/>
          <w:sz w:val="22"/>
        </w:rPr>
      </w:pPr>
      <w:r>
        <w:rPr>
          <w:rFonts w:ascii="Segoe UI Emoji" w:hAnsi="Segoe UI Emoji"/>
          <w:spacing w:val="-2"/>
          <w:sz w:val="22"/>
        </w:rPr>
        <w:t>⏳</w:t>
      </w:r>
      <w:r>
        <w:rPr>
          <w:b/>
          <w:spacing w:val="-2"/>
          <w:sz w:val="22"/>
        </w:rPr>
        <w:t>CountdownTimer(TopLeft-RedCircle:"00:05")</w:t>
      </w:r>
    </w:p>
    <w:p>
      <w:pPr>
        <w:pStyle w:val="18"/>
        <w:numPr>
          <w:ilvl w:val="1"/>
          <w:numId w:val="2"/>
        </w:numPr>
        <w:tabs>
          <w:tab w:val="left" w:pos="885"/>
        </w:tabs>
        <w:spacing w:before="188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Indicatesthatusershave</w:t>
      </w:r>
      <w:r>
        <w:rPr>
          <w:b/>
          <w:sz w:val="22"/>
        </w:rPr>
        <w:t>5seconds</w:t>
      </w:r>
      <w:r>
        <w:rPr>
          <w:sz w:val="22"/>
        </w:rPr>
        <w:t>toobserveandmemorizethedisplayed</w:t>
      </w:r>
      <w:r>
        <w:rPr>
          <w:spacing w:val="-2"/>
          <w:sz w:val="22"/>
        </w:rPr>
        <w:t>items.</w:t>
      </w:r>
    </w:p>
    <w:p>
      <w:pPr>
        <w:pStyle w:val="18"/>
        <w:numPr>
          <w:ilvl w:val="1"/>
          <w:numId w:val="2"/>
        </w:numPr>
        <w:tabs>
          <w:tab w:val="left" w:pos="885"/>
        </w:tabs>
        <w:spacing w:before="188" w:after="0" w:line="240" w:lineRule="auto"/>
        <w:ind w:left="885" w:right="0" w:hanging="360"/>
        <w:jc w:val="left"/>
        <w:rPr>
          <w:sz w:val="22"/>
        </w:rPr>
      </w:pPr>
      <w:r>
        <w:rPr>
          <w:spacing w:val="-2"/>
          <w:sz w:val="22"/>
        </w:rPr>
        <w:t>Thebright</w:t>
      </w:r>
      <w:r>
        <w:rPr>
          <w:b/>
          <w:spacing w:val="-2"/>
          <w:sz w:val="22"/>
        </w:rPr>
        <w:t>redcolor</w:t>
      </w:r>
      <w:r>
        <w:rPr>
          <w:spacing w:val="-2"/>
          <w:sz w:val="22"/>
        </w:rPr>
        <w:t>andboldtext createurgency,ensuringusersstayfocused.</w:t>
      </w:r>
    </w:p>
    <w:p>
      <w:pPr>
        <w:pStyle w:val="16"/>
        <w:numPr>
          <w:ilvl w:val="0"/>
          <w:numId w:val="3"/>
        </w:numPr>
        <w:tabs>
          <w:tab w:val="left" w:pos="356"/>
        </w:tabs>
        <w:spacing w:before="174" w:after="0" w:line="240" w:lineRule="auto"/>
        <w:ind w:left="355" w:right="0" w:hanging="191"/>
        <w:jc w:val="left"/>
      </w:pPr>
      <w:bookmarkStart w:id="10" w:name="□ Progress Bar (Pink Bar Below Title)"/>
      <w:bookmarkEnd w:id="10"/>
      <w:r>
        <w:t>ProgressBar(PinkBarBelow</w:t>
      </w:r>
      <w:r>
        <w:rPr>
          <w:spacing w:val="-2"/>
        </w:rPr>
        <w:t>Title)</w:t>
      </w:r>
    </w:p>
    <w:p>
      <w:pPr>
        <w:pStyle w:val="18"/>
        <w:numPr>
          <w:ilvl w:val="1"/>
          <w:numId w:val="3"/>
        </w:numPr>
        <w:tabs>
          <w:tab w:val="left" w:pos="885"/>
        </w:tabs>
        <w:spacing w:before="187" w:after="0" w:line="240" w:lineRule="auto"/>
        <w:ind w:left="885" w:right="0" w:hanging="360"/>
        <w:jc w:val="left"/>
        <w:rPr>
          <w:sz w:val="22"/>
        </w:rPr>
      </w:pPr>
      <w:r>
        <w:rPr>
          <w:spacing w:val="-2"/>
          <w:sz w:val="22"/>
        </w:rPr>
        <w:t>Showsthe</w:t>
      </w:r>
      <w:r>
        <w:rPr>
          <w:b/>
          <w:spacing w:val="-2"/>
          <w:sz w:val="22"/>
        </w:rPr>
        <w:t>timeremaining</w:t>
      </w:r>
      <w:r>
        <w:rPr>
          <w:spacing w:val="-2"/>
          <w:sz w:val="22"/>
        </w:rPr>
        <w:t>visually,reinforcingthesenseofurgency.</w:t>
      </w:r>
    </w:p>
    <w:p>
      <w:pPr>
        <w:pStyle w:val="18"/>
        <w:numPr>
          <w:ilvl w:val="1"/>
          <w:numId w:val="3"/>
        </w:numPr>
        <w:tabs>
          <w:tab w:val="left" w:pos="885"/>
        </w:tabs>
        <w:spacing w:before="183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A</w:t>
      </w:r>
      <w:r>
        <w:rPr>
          <w:b/>
          <w:sz w:val="22"/>
        </w:rPr>
        <w:t>partiallyfilledbar</w:t>
      </w:r>
      <w:r>
        <w:rPr>
          <w:sz w:val="22"/>
        </w:rPr>
        <w:t>suggeststhatsometimehasalready</w:t>
      </w:r>
      <w:r>
        <w:rPr>
          <w:spacing w:val="-2"/>
          <w:sz w:val="22"/>
        </w:rPr>
        <w:t>passed.</w:t>
      </w:r>
    </w:p>
    <w:p>
      <w:pPr>
        <w:pStyle w:val="16"/>
        <w:numPr>
          <w:ilvl w:val="0"/>
          <w:numId w:val="3"/>
        </w:numPr>
        <w:tabs>
          <w:tab w:val="left" w:pos="516"/>
        </w:tabs>
        <w:spacing w:before="179" w:after="0" w:line="240" w:lineRule="auto"/>
        <w:ind w:left="516" w:right="0" w:hanging="351"/>
        <w:jc w:val="left"/>
      </w:pPr>
      <w:bookmarkStart w:id="11" w:name="□ Grid of Icons"/>
      <w:bookmarkEnd w:id="11"/>
      <w:r>
        <w:t>Gridof</w:t>
      </w:r>
      <w:r>
        <w:rPr>
          <w:spacing w:val="-2"/>
        </w:rPr>
        <w:t>Icons</w:t>
      </w:r>
    </w:p>
    <w:p>
      <w:pPr>
        <w:pStyle w:val="18"/>
        <w:numPr>
          <w:ilvl w:val="1"/>
          <w:numId w:val="3"/>
        </w:numPr>
        <w:tabs>
          <w:tab w:val="left" w:pos="886"/>
        </w:tabs>
        <w:spacing w:before="182" w:after="0" w:line="262" w:lineRule="auto"/>
        <w:ind w:left="886" w:right="392" w:hanging="361"/>
        <w:jc w:val="left"/>
        <w:rPr>
          <w:sz w:val="22"/>
        </w:rPr>
      </w:pPr>
      <w:r>
        <w:rPr>
          <w:sz w:val="22"/>
        </w:rPr>
        <w:t>Various</w:t>
      </w:r>
      <w:r>
        <w:rPr>
          <w:b/>
          <w:sz w:val="22"/>
        </w:rPr>
        <w:t>icons</w:t>
      </w:r>
      <w:r>
        <w:rPr>
          <w:sz w:val="22"/>
        </w:rPr>
        <w:t>(suchasapig,burger,clock,policecar,arrow,snowman,bee,laughingemoji, etc.) are displayed in a</w:t>
      </w:r>
      <w:r>
        <w:rPr>
          <w:b/>
          <w:sz w:val="22"/>
        </w:rPr>
        <w:t>5x4 grid format</w:t>
      </w:r>
      <w:r>
        <w:rPr>
          <w:sz w:val="22"/>
        </w:rPr>
        <w:t>.</w:t>
      </w:r>
    </w:p>
    <w:p>
      <w:pPr>
        <w:pStyle w:val="18"/>
        <w:numPr>
          <w:ilvl w:val="1"/>
          <w:numId w:val="3"/>
        </w:numPr>
        <w:tabs>
          <w:tab w:val="left" w:pos="886"/>
        </w:tabs>
        <w:spacing w:before="149" w:after="0" w:line="262" w:lineRule="auto"/>
        <w:ind w:left="886" w:right="1121" w:hanging="361"/>
        <w:jc w:val="left"/>
        <w:rPr>
          <w:sz w:val="22"/>
        </w:rPr>
      </w:pPr>
      <w:r>
        <w:rPr>
          <w:sz w:val="22"/>
        </w:rPr>
        <w:t>Theseiconsare</w:t>
      </w:r>
      <w:r>
        <w:rPr>
          <w:b/>
          <w:sz w:val="22"/>
        </w:rPr>
        <w:t>visuallydistinctyetgroupedbysimilarities</w:t>
      </w:r>
      <w:r>
        <w:rPr>
          <w:sz w:val="22"/>
        </w:rPr>
        <w:t>,encouraging</w:t>
      </w:r>
      <w:r>
        <w:rPr>
          <w:b/>
          <w:sz w:val="22"/>
        </w:rPr>
        <w:t>chunking strategies</w:t>
      </w:r>
      <w:r>
        <w:rPr>
          <w:sz w:val="22"/>
        </w:rPr>
        <w:t>like:</w:t>
      </w:r>
    </w:p>
    <w:p>
      <w:pPr>
        <w:pStyle w:val="18"/>
        <w:numPr>
          <w:ilvl w:val="2"/>
          <w:numId w:val="3"/>
        </w:numPr>
        <w:tabs>
          <w:tab w:val="left" w:pos="1605"/>
        </w:tabs>
        <w:spacing w:before="159" w:after="0" w:line="240" w:lineRule="auto"/>
        <w:ind w:left="1605" w:right="0" w:hanging="359"/>
        <w:jc w:val="left"/>
        <w:rPr>
          <w:sz w:val="22"/>
        </w:rPr>
      </w:pPr>
      <w:r>
        <w:rPr>
          <w:b/>
          <w:sz w:val="22"/>
        </w:rPr>
        <w:t>Categorizingbytheme</w:t>
      </w:r>
      <w:r>
        <w:rPr>
          <w:sz w:val="22"/>
        </w:rPr>
        <w:t>(e.g.,animals,food,</w:t>
      </w:r>
      <w:r>
        <w:rPr>
          <w:spacing w:val="-2"/>
          <w:sz w:val="22"/>
        </w:rPr>
        <w:t>transportation).</w:t>
      </w:r>
    </w:p>
    <w:p>
      <w:pPr>
        <w:pStyle w:val="18"/>
        <w:numPr>
          <w:ilvl w:val="2"/>
          <w:numId w:val="3"/>
        </w:numPr>
        <w:tabs>
          <w:tab w:val="left" w:pos="1605"/>
        </w:tabs>
        <w:spacing w:before="182" w:after="0" w:line="240" w:lineRule="auto"/>
        <w:ind w:left="1605" w:right="0" w:hanging="359"/>
        <w:jc w:val="left"/>
        <w:rPr>
          <w:sz w:val="22"/>
        </w:rPr>
      </w:pPr>
      <w:r>
        <w:rPr>
          <w:b/>
          <w:sz w:val="22"/>
        </w:rPr>
        <w:t>Groupingsimilarcolorsorbackgrounds</w:t>
      </w:r>
      <w:r>
        <w:rPr>
          <w:sz w:val="22"/>
        </w:rPr>
        <w:t>(e.g.,pink,blue,oryellow</w:t>
      </w:r>
      <w:r>
        <w:rPr>
          <w:spacing w:val="-2"/>
          <w:sz w:val="22"/>
        </w:rPr>
        <w:t>tiles).</w:t>
      </w:r>
    </w:p>
    <w:p>
      <w:pPr>
        <w:pStyle w:val="18"/>
        <w:numPr>
          <w:ilvl w:val="2"/>
          <w:numId w:val="3"/>
        </w:numPr>
        <w:tabs>
          <w:tab w:val="left" w:pos="1605"/>
        </w:tabs>
        <w:spacing w:before="177" w:after="0" w:line="240" w:lineRule="auto"/>
        <w:ind w:left="1605" w:right="0" w:hanging="359"/>
        <w:jc w:val="left"/>
        <w:rPr>
          <w:sz w:val="22"/>
        </w:rPr>
      </w:pPr>
      <w:r>
        <w:rPr>
          <w:b/>
          <w:spacing w:val="-2"/>
          <w:sz w:val="22"/>
        </w:rPr>
        <w:t>Associatingrepeatedicons</w:t>
      </w:r>
      <w:r>
        <w:rPr>
          <w:spacing w:val="-2"/>
          <w:sz w:val="22"/>
        </w:rPr>
        <w:t>(e.g.,multiplebees,burgers,policecars).</w:t>
      </w:r>
    </w:p>
    <w:p>
      <w:pPr>
        <w:pStyle w:val="16"/>
        <w:spacing w:before="178"/>
        <w:ind w:left="165" w:firstLine="0"/>
      </w:pPr>
      <w:bookmarkStart w:id="12" w:name="🐝 Bee Character Holding a Scroll (Top R"/>
      <w:bookmarkEnd w:id="12"/>
      <w:r>
        <w:rPr>
          <w:rFonts w:ascii="Segoe UI Emoji" w:eastAsia="Segoe UI Emoji" w:hAnsi="Segoe UI Emoji"/>
          <w:b w:val="0"/>
          <w:spacing w:val="-2"/>
        </w:rPr>
        <w:t>🐝</w:t>
      </w:r>
      <w:r>
        <w:rPr>
          <w:spacing w:val="-2"/>
        </w:rPr>
        <w:t>BeeCharacterHoldingaScroll(TopRight)</w:t>
      </w:r>
    </w:p>
    <w:p>
      <w:pPr>
        <w:pStyle w:val="18"/>
        <w:numPr>
          <w:ilvl w:val="1"/>
          <w:numId w:val="3"/>
        </w:numPr>
        <w:tabs>
          <w:tab w:val="left" w:pos="885"/>
        </w:tabs>
        <w:spacing w:before="188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Actsasa</w:t>
      </w:r>
      <w:r>
        <w:rPr>
          <w:b/>
          <w:sz w:val="22"/>
        </w:rPr>
        <w:t>friendlymascot</w:t>
      </w:r>
      <w:r>
        <w:rPr>
          <w:sz w:val="22"/>
        </w:rPr>
        <w:t>,enhancingengagementandgivingaplayful</w:t>
      </w:r>
      <w:r>
        <w:rPr>
          <w:spacing w:val="-2"/>
          <w:sz w:val="22"/>
        </w:rPr>
        <w:t>theme.</w:t>
      </w:r>
    </w:p>
    <w:p>
      <w:pPr>
        <w:pStyle w:val="18"/>
        <w:numPr>
          <w:ilvl w:val="1"/>
          <w:numId w:val="3"/>
        </w:numPr>
        <w:tabs>
          <w:tab w:val="left" w:pos="885"/>
        </w:tabs>
        <w:spacing w:before="182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Thescrollmayimply</w:t>
      </w:r>
      <w:r>
        <w:rPr>
          <w:b/>
          <w:sz w:val="22"/>
        </w:rPr>
        <w:t>instructionsorguidance</w:t>
      </w:r>
      <w:r>
        <w:rPr>
          <w:sz w:val="22"/>
        </w:rPr>
        <w:t>inlater</w:t>
      </w:r>
      <w:r>
        <w:rPr>
          <w:spacing w:val="-2"/>
          <w:sz w:val="22"/>
        </w:rPr>
        <w:t>stages.</w:t>
      </w:r>
    </w:p>
    <w:p>
      <w:pPr>
        <w:pStyle w:val="15"/>
        <w:spacing w:before="8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41" behindDoc="1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225324</wp:posOffset>
                </wp:positionV>
                <wp:extent cx="5732780" cy="22860"/>
                <wp:effectExtent l="0" t="0" r="0" b="0"/>
                <wp:wrapTopAndBottom/>
                <wp:docPr id="109" name="Combination 109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10" name="Combination 110"/>
                      <wpg:cNvGrpSpPr/>
                      <wpg:grpSpPr>
                        <a:xfrm rot="0">
                          <a:off x="0" y="0"/>
                          <a:ext cx="5732780" cy="22860"/>
                          <a:chOff x="0" y="0"/>
                          <a:chExt cx="5732780" cy="228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11" name="曲线 111"/>
                        <wps:cNvSpPr/>
                        <wps:spPr>
                          <a:xfrm rot="0">
                            <a:off x="0" y="0"/>
                            <a:ext cx="5730240" cy="2095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曲线 112"/>
                        <wps:cNvSpPr/>
                        <wps:spPr>
                          <a:xfrm rot="0">
                            <a:off x="5729605" y="1905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8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9" y="20728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曲线 113"/>
                        <wps:cNvSpPr/>
                        <wps:spPr>
                          <a:xfrm rot="0">
                            <a:off x="0" y="1905"/>
                            <a:ext cx="5732780" cy="1841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1" y="3575"/>
                                </a:moveTo>
                                <a:lnTo>
                                  <a:pt x="0" y="3575"/>
                                </a:lnTo>
                                <a:lnTo>
                                  <a:pt x="0" y="21435"/>
                                </a:lnTo>
                                <a:lnTo>
                                  <a:pt x="11" y="21435"/>
                                </a:lnTo>
                                <a:lnTo>
                                  <a:pt x="11" y="3575"/>
                                </a:lnTo>
                                <a:lnTo>
                                  <a:pt x="11" y="3575"/>
                                </a:lnTo>
                              </a:path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21586" y="0"/>
                                </a:lnTo>
                                <a:lnTo>
                                  <a:pt x="21586" y="3560"/>
                                </a:lnTo>
                                <a:lnTo>
                                  <a:pt x="21598" y="3560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曲线 114"/>
                        <wps:cNvSpPr/>
                        <wps:spPr>
                          <a:xfrm rot="0">
                            <a:off x="5729605" y="4445"/>
                            <a:ext cx="3174" cy="152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7"/>
                                </a:lnTo>
                                <a:lnTo>
                                  <a:pt x="20729" y="21597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曲线 115"/>
                        <wps:cNvSpPr/>
                        <wps:spPr>
                          <a:xfrm rot="0">
                            <a:off x="0" y="19685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8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2" y="20728"/>
                                </a:lnTo>
                                <a:lnTo>
                                  <a:pt x="2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曲线 116"/>
                        <wps:cNvSpPr/>
                        <wps:spPr>
                          <a:xfrm rot="0">
                            <a:off x="0" y="19685"/>
                            <a:ext cx="5732780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8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6"/>
                                </a:lnTo>
                                <a:lnTo>
                                  <a:pt x="21598" y="20736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17" o:spid="_x0000_s117" coordorigin="1440,8986" coordsize="9028,36" style="position:absolute;&#10;margin-left:72.0pt;&#10;margin-top:17.7421pt;&#10;width:451.40002pt;&#10;height:1.8000095pt;&#10;z-index:41;&#10;mso-position-horizontal:absolute;&#10;mso-position-horizontal-relative:page;&#10;mso-position-vertical:absolute;&#10;mso-wrap-distance-left:0.0pt;&#10;mso-wrap-distance-right:0.0pt;">
                <v:shape type="#_x0000_t0" id="曲线 118" o:spid="_x0000_s118" coordsize="9024,32" path="m9024,l,l,33l9024,33l9024,l9024,xe" style="position:absolute;&#10;left:1440;&#10;top:8986;&#10;width:9024;&#10;height:32;" fillcolor="#9F9F9F" stroked="f" strokeweight="1.0pt">
                  <v:stroke color="#000000"/>
                </v:shape>
                <v:shape type="#_x0000_t0" id="曲线 119" o:spid="_x0000_s119" coordsize="4,4" path="m4,l,l,4l4,4l4,l4,xe" style="position:absolute;&#10;left:10463;&#10;top:8989;&#10;width:4;&#10;height:4;" fillcolor="#E1E1E1" stroked="f" strokeweight="1.0pt">
                  <v:stroke color="#000000"/>
                </v:shape>
                <v:shape type="#_x0000_t0" id="曲线 120" o:spid="_x0000_s120" coordsize="9028,29" path="m4,4l,4l,28l4,28l4,4l4,4m9027,l9022,l9022,4l9027,4l9027,e" style="position:absolute;&#10;left:1440;&#10;top:8989;&#10;width:9028;&#10;height:28;" fillcolor="#9F9F9F" stroked="f" strokeweight="1.0pt">
                  <v:stroke color="#000000"/>
                </v:shape>
                <v:shape type="#_x0000_t0" id="曲线 121" o:spid="_x0000_s121" coordsize="4,24" path="m4,l,l,23l4,23l4,l4,xe" style="position:absolute;&#10;left:10463;&#10;top:8993;&#10;width:4;&#10;height:24;" fillcolor="#E1E1E1" stroked="f" strokeweight="1.0pt">
                  <v:stroke color="#000000"/>
                </v:shape>
                <v:shape type="#_x0000_t0" id="曲线 122" o:spid="_x0000_s122" coordsize="4,4" path="m4,l,l,4l4,4l4,l4,xe" style="position:absolute;&#10;left:1440;&#10;top:9017;&#10;width:4;&#10;height:4;" fillcolor="#9F9F9F" stroked="f" strokeweight="1.0pt">
                  <v:stroke color="#000000"/>
                </v:shape>
                <v:shape type="#_x0000_t0" id="曲线 123" o:spid="_x0000_s123" coordsize="9028,4" path="m9027,l,l,4l9027,4l9027,l9027,xe" style="position:absolute;&#10;left:1440;&#10;top:9017;&#10;width:9028;&#10;height:4;" fillcolor="#E1E1E1" stroked="f" strokeweight="1.0pt"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6"/>
        <w:numPr>
          <w:ilvl w:val="0"/>
          <w:numId w:val="2"/>
        </w:numPr>
        <w:tabs>
          <w:tab w:val="left" w:pos="375"/>
        </w:tabs>
        <w:spacing w:before="233" w:after="0" w:line="240" w:lineRule="auto"/>
        <w:ind w:left="375" w:right="0" w:hanging="210"/>
        <w:jc w:val="left"/>
      </w:pPr>
      <w:bookmarkStart w:id="13" w:name="3. How the Chunking Phase Works"/>
      <w:bookmarkEnd w:id="13"/>
      <w:r>
        <w:t>HowtheChunkingPhase</w:t>
      </w:r>
      <w:r>
        <w:rPr>
          <w:spacing w:val="-2"/>
        </w:rPr>
        <w:t>Works</w:t>
      </w:r>
    </w:p>
    <w:p>
      <w:pPr>
        <w:pStyle w:val="18"/>
        <w:numPr>
          <w:ilvl w:val="0"/>
          <w:numId w:val="4"/>
        </w:numPr>
        <w:tabs>
          <w:tab w:val="left" w:pos="884"/>
        </w:tabs>
        <w:spacing w:before="188" w:after="0" w:line="240" w:lineRule="auto"/>
        <w:ind w:left="884" w:right="0" w:hanging="359"/>
        <w:jc w:val="left"/>
        <w:rPr>
          <w:sz w:val="22"/>
        </w:rPr>
      </w:pPr>
      <w:r>
        <w:rPr>
          <w:sz w:val="22"/>
        </w:rPr>
        <w:t>Users</w:t>
      </w:r>
      <w:r>
        <w:rPr>
          <w:b/>
          <w:sz w:val="22"/>
        </w:rPr>
        <w:t>scanthegrid</w:t>
      </w:r>
      <w:r>
        <w:rPr>
          <w:sz w:val="22"/>
        </w:rPr>
        <w:t>andlookfor</w:t>
      </w:r>
      <w:r>
        <w:rPr>
          <w:b/>
          <w:sz w:val="22"/>
        </w:rPr>
        <w:t>patternsorrelateditems</w:t>
      </w:r>
      <w:r>
        <w:rPr>
          <w:sz w:val="22"/>
        </w:rPr>
        <w:t>tocreatemental</w:t>
      </w:r>
      <w:r>
        <w:rPr>
          <w:spacing w:val="-2"/>
          <w:sz w:val="22"/>
        </w:rPr>
        <w:t>chunks.</w:t>
      </w:r>
    </w:p>
    <w:p>
      <w:pPr>
        <w:pStyle w:val="18"/>
        <w:numPr>
          <w:ilvl w:val="0"/>
          <w:numId w:val="4"/>
        </w:numPr>
        <w:tabs>
          <w:tab w:val="left" w:pos="884"/>
        </w:tabs>
        <w:spacing w:before="178" w:after="0" w:line="240" w:lineRule="auto"/>
        <w:ind w:left="884" w:right="0" w:hanging="359"/>
        <w:jc w:val="left"/>
        <w:rPr>
          <w:sz w:val="22"/>
        </w:rPr>
      </w:pPr>
      <w:r>
        <w:rPr>
          <w:b/>
          <w:spacing w:val="-2"/>
          <w:sz w:val="22"/>
        </w:rPr>
        <w:t>Thecountdowntimerlimitsobservationtime</w:t>
      </w:r>
      <w:r>
        <w:rPr>
          <w:spacing w:val="-2"/>
          <w:sz w:val="22"/>
        </w:rPr>
        <w:t>,forcingquickmemory strategies.</w:t>
      </w:r>
    </w:p>
    <w:p>
      <w:pPr>
        <w:pStyle w:val="18"/>
        <w:numPr>
          <w:ilvl w:val="0"/>
          <w:numId w:val="4"/>
        </w:numPr>
        <w:tabs>
          <w:tab w:val="left" w:pos="884"/>
          <w:tab w:val="left" w:pos="886"/>
        </w:tabs>
        <w:spacing w:before="177" w:after="0" w:line="266" w:lineRule="auto"/>
        <w:ind w:left="886" w:right="559" w:hanging="361"/>
        <w:jc w:val="left"/>
        <w:rPr>
          <w:sz w:val="22"/>
        </w:rPr>
      </w:pPr>
      <w:r>
        <w:rPr>
          <w:sz w:val="22"/>
        </w:rPr>
        <w:t>Oncetimeisup,users</w:t>
      </w:r>
      <w:r>
        <w:rPr>
          <w:b/>
          <w:sz w:val="22"/>
        </w:rPr>
        <w:t>transitiontotherecallphase</w:t>
      </w:r>
      <w:r>
        <w:rPr>
          <w:sz w:val="22"/>
        </w:rPr>
        <w:t>,wheretheymustidentifypreviously seen items.</w:t>
      </w:r>
    </w:p>
    <w:p>
      <w:pPr>
        <w:pStyle w:val="15"/>
        <w:spacing w:before="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42" behindDoc="1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205958</wp:posOffset>
                </wp:positionV>
                <wp:extent cx="5732780" cy="23494"/>
                <wp:effectExtent l="0" t="0" r="0" b="0"/>
                <wp:wrapTopAndBottom/>
                <wp:docPr id="124" name="Combination 12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25" name="Combination 125"/>
                      <wpg:cNvGrpSpPr/>
                      <wpg:grpSpPr>
                        <a:xfrm rot="0">
                          <a:off x="0" y="0"/>
                          <a:ext cx="5732780" cy="23494"/>
                          <a:chOff x="0" y="0"/>
                          <a:chExt cx="5732780" cy="2349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26" name="曲线 126"/>
                        <wps:cNvSpPr/>
                        <wps:spPr>
                          <a:xfrm rot="0">
                            <a:off x="0" y="0"/>
                            <a:ext cx="5730240" cy="2158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曲线 127"/>
                        <wps:cNvSpPr/>
                        <wps:spPr>
                          <a:xfrm rot="0">
                            <a:off x="5729605" y="1905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9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9" y="20728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曲线 128"/>
                        <wps:cNvSpPr/>
                        <wps:spPr>
                          <a:xfrm rot="0">
                            <a:off x="0" y="1905"/>
                            <a:ext cx="5732780" cy="1841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1" y="3575"/>
                                </a:moveTo>
                                <a:lnTo>
                                  <a:pt x="0" y="3575"/>
                                </a:lnTo>
                                <a:lnTo>
                                  <a:pt x="0" y="21435"/>
                                </a:lnTo>
                                <a:lnTo>
                                  <a:pt x="11" y="21435"/>
                                </a:lnTo>
                                <a:lnTo>
                                  <a:pt x="11" y="3575"/>
                                </a:lnTo>
                                <a:lnTo>
                                  <a:pt x="11" y="3575"/>
                                </a:lnTo>
                              </a:path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21586" y="0"/>
                                </a:lnTo>
                                <a:lnTo>
                                  <a:pt x="21586" y="3560"/>
                                </a:lnTo>
                                <a:lnTo>
                                  <a:pt x="21598" y="3560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曲线 129"/>
                        <wps:cNvSpPr/>
                        <wps:spPr>
                          <a:xfrm rot="0">
                            <a:off x="5729605" y="5079"/>
                            <a:ext cx="3174" cy="1523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8"/>
                                </a:lnTo>
                                <a:lnTo>
                                  <a:pt x="20729" y="21598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曲线 130"/>
                        <wps:cNvSpPr/>
                        <wps:spPr>
                          <a:xfrm rot="0">
                            <a:off x="0" y="20319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2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2" y="20728"/>
                                </a:lnTo>
                                <a:lnTo>
                                  <a:pt x="2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曲线 131"/>
                        <wps:cNvSpPr/>
                        <wps:spPr>
                          <a:xfrm rot="0">
                            <a:off x="0" y="20319"/>
                            <a:ext cx="5732780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2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1598" y="20728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32" o:spid="_x0000_s132" coordorigin="1440,11769" coordsize="9028,36" style="position:absolute;&#10;margin-left:72.0pt;&#10;margin-top:16.217222pt;&#10;width:451.40002pt;&#10;height:1.8499951pt;&#10;z-index:42;&#10;mso-position-horizontal:absolute;&#10;mso-position-horizontal-relative:page;&#10;mso-position-vertical:absolute;&#10;mso-wrap-distance-left:0.0pt;&#10;mso-wrap-distance-right:0.0pt;">
                <v:shape type="#_x0000_t0" id="曲线 133" o:spid="_x0000_s133" coordsize="9024,33" path="m9024,l,l,34l9024,34l9024,l9024,xe" style="position:absolute;&#10;left:1440;&#10;top:11769;&#10;width:9024;&#10;height:34;" fillcolor="#9F9F9F" stroked="f" strokeweight="1.0pt">
                  <v:stroke color="#000000"/>
                </v:shape>
                <v:shape type="#_x0000_t0" id="曲线 134" o:spid="_x0000_s134" coordsize="4,4" path="m4,l,l,4l4,4l4,l4,xe" style="position:absolute;&#10;left:10463;&#10;top:11772;&#10;width:4;&#10;height:4;" fillcolor="#E1E1E1" stroked="f" strokeweight="1.0pt">
                  <v:stroke color="#000000"/>
                </v:shape>
                <v:shape type="#_x0000_t0" id="曲线 135" o:spid="_x0000_s135" coordsize="9028,28" path="m4,4l,4l,28l4,28l4,4l4,4m9027,l9022,l9022,4l9027,4l9027,e" style="position:absolute;&#10;left:1440;&#10;top:11772;&#10;width:9028;&#10;height:28;" fillcolor="#9F9F9F" stroked="f" strokeweight="1.0pt">
                  <v:stroke color="#000000"/>
                </v:shape>
                <v:shape type="#_x0000_t0" id="曲线 136" o:spid="_x0000_s136" coordsize="4,23" path="m4,l,l,23l4,23l4,l4,xe" style="position:absolute;&#10;left:10463;&#10;top:11777;&#10;width:4;&#10;height:24;" fillcolor="#E1E1E1" stroked="f" strokeweight="1.0pt">
                  <v:stroke color="#000000"/>
                </v:shape>
                <v:shape type="#_x0000_t0" id="曲线 137" o:spid="_x0000_s137" coordsize="4,4" path="m4,l,l,4l4,4l4,l4,xe" style="position:absolute;&#10;left:1440;&#10;top:11801;&#10;width:4;&#10;height:4;" fillcolor="#9F9F9F" stroked="f" strokeweight="1.0pt">
                  <v:stroke color="#000000"/>
                </v:shape>
                <v:shape type="#_x0000_t0" id="曲线 138" o:spid="_x0000_s138" coordsize="9028,4" path="m9027,l,l,4l9027,4l9027,l9027,xe" style="position:absolute;&#10;left:1440;&#10;top:11801;&#10;width:9028;&#10;height:4;" fillcolor="#E1E1E1" stroked="f" strokeweight="1.0pt"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6"/>
        <w:numPr>
          <w:ilvl w:val="0"/>
          <w:numId w:val="2"/>
        </w:numPr>
        <w:tabs>
          <w:tab w:val="left" w:pos="375"/>
        </w:tabs>
        <w:spacing w:before="234" w:after="0" w:line="240" w:lineRule="auto"/>
        <w:ind w:left="375" w:right="0" w:hanging="210"/>
        <w:jc w:val="left"/>
      </w:pPr>
      <w:bookmarkStart w:id="14" w:name="4. Cognitive and UX Benefits of Chunking"/>
      <w:bookmarkEnd w:id="14"/>
      <w:r>
        <w:t>CognitiveandUXBenefitsof</w:t>
      </w:r>
      <w:r>
        <w:rPr>
          <w:spacing w:val="-2"/>
        </w:rPr>
        <w:t>Chunking</w:t>
      </w:r>
    </w:p>
    <w:p>
      <w:pPr>
        <w:pStyle w:val="18"/>
        <w:numPr>
          <w:ilvl w:val="1"/>
          <w:numId w:val="2"/>
        </w:numPr>
        <w:tabs>
          <w:tab w:val="left" w:pos="886"/>
        </w:tabs>
        <w:spacing w:before="182" w:after="0" w:line="262" w:lineRule="auto"/>
        <w:ind w:left="886" w:right="470" w:hanging="361"/>
        <w:jc w:val="left"/>
        <w:rPr>
          <w:sz w:val="22"/>
        </w:rPr>
      </w:pPr>
      <w:r>
        <w:rPr>
          <w:b/>
          <w:sz w:val="22"/>
        </w:rPr>
        <w:t>Enhancesshort-termmemory</w:t>
      </w:r>
      <w:r>
        <w:rPr>
          <w:sz w:val="22"/>
        </w:rPr>
        <w:t>byallowinguserstorecall</w:t>
      </w:r>
      <w:r>
        <w:rPr>
          <w:b/>
          <w:sz w:val="22"/>
        </w:rPr>
        <w:t>groupsofinformation</w:t>
      </w:r>
      <w:r>
        <w:rPr>
          <w:sz w:val="22"/>
        </w:rPr>
        <w:t>insteadof individual elements.</w:t>
      </w:r>
    </w:p>
    <w:p>
      <w:pPr>
        <w:pStyle w:val="18"/>
        <w:numPr>
          <w:ilvl w:val="1"/>
          <w:numId w:val="2"/>
        </w:numPr>
        <w:tabs>
          <w:tab w:val="left" w:pos="885"/>
        </w:tabs>
        <w:spacing w:before="155" w:after="0" w:line="240" w:lineRule="auto"/>
        <w:ind w:left="885" w:right="0" w:hanging="360"/>
        <w:jc w:val="left"/>
        <w:rPr>
          <w:sz w:val="22"/>
        </w:rPr>
      </w:pPr>
      <w:r>
        <w:rPr>
          <w:b/>
          <w:spacing w:val="-2"/>
          <w:sz w:val="22"/>
        </w:rPr>
        <w:t>Reducescognitiveoverload</w:t>
      </w:r>
      <w:r>
        <w:rPr>
          <w:spacing w:val="-2"/>
          <w:sz w:val="22"/>
        </w:rPr>
        <w:t>by helpingusersorganizedataefficiently.</w:t>
      </w:r>
    </w:p>
    <w:p>
      <w:pPr>
        <w:pStyle w:val="18"/>
        <w:numPr>
          <w:ilvl w:val="1"/>
          <w:numId w:val="2"/>
        </w:numPr>
        <w:tabs>
          <w:tab w:val="left" w:pos="885"/>
        </w:tabs>
        <w:spacing w:before="177" w:after="0" w:line="240" w:lineRule="auto"/>
        <w:ind w:left="885" w:right="0" w:hanging="360"/>
        <w:jc w:val="left"/>
        <w:rPr>
          <w:sz w:val="22"/>
        </w:rPr>
      </w:pPr>
      <w:r>
        <w:rPr>
          <w:b/>
          <w:spacing w:val="-2"/>
          <w:sz w:val="22"/>
        </w:rPr>
        <w:t>Improvespatternrecognition</w:t>
      </w:r>
      <w:r>
        <w:rPr>
          <w:spacing w:val="-2"/>
          <w:sz w:val="22"/>
        </w:rPr>
        <w:t>,makingrecalleasierandmoreaccurate.</w:t>
      </w:r>
    </w:p>
    <w:p>
      <w:pPr>
        <w:pStyle w:val="18"/>
        <w:spacing w:after="0" w:line="240" w:lineRule="auto"/>
        <w:jc w:val="left"/>
        <w:rPr>
          <w:sz w:val="22"/>
        </w:rPr>
        <w:sectPr>
          <w:pgSz w:w="11910" w:h="16840"/>
          <w:pgMar w:top="1400" w:right="1275" w:bottom="280" w:left="1275" w:header="0" w:footer="0" w:gutter="0"/>
          <w:docGrid w:linePitch="312" w:charSpace="0"/>
        </w:sectPr>
      </w:pPr>
    </w:p>
    <w:p>
      <w:pPr>
        <w:pStyle w:val="15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733338" cy="3832669"/>
            <wp:effectExtent l="0" t="0" r="0" b="0"/>
            <wp:docPr id="139" name="Image 139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3338" cy="383266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before="215"/>
        <w:ind w:left="165" w:right="0" w:firstLine="0"/>
        <w:jc w:val="left"/>
        <w:rPr>
          <w:sz w:val="22"/>
        </w:rPr>
      </w:pPr>
      <w:r>
        <w:rPr>
          <w:sz w:val="22"/>
        </w:rPr>
        <w:t>FRAME</w:t>
      </w:r>
      <w:r>
        <w:rPr>
          <w:spacing w:val="-5"/>
          <w:sz w:val="22"/>
        </w:rPr>
        <w:t>3:</w:t>
      </w:r>
    </w:p>
    <w:p>
      <w:pPr>
        <w:spacing w:before="183"/>
        <w:ind w:left="165" w:right="0" w:firstLine="0"/>
        <w:jc w:val="left"/>
        <w:rPr>
          <w:sz w:val="22"/>
        </w:rPr>
      </w:pPr>
      <w:r>
        <w:rPr>
          <w:spacing w:val="-2"/>
          <w:sz w:val="22"/>
        </w:rPr>
        <w:t>RECALLPHASE:</w:t>
      </w:r>
    </w:p>
    <w:p>
      <w:pPr>
        <w:pStyle w:val="16"/>
        <w:spacing w:before="182"/>
        <w:ind w:left="165" w:firstLine="0"/>
      </w:pPr>
      <w:bookmarkStart w:id="15" w:name="Analysis of the Memory Recall Task - Sel"/>
      <w:bookmarkEnd w:id="15"/>
      <w:r>
        <w:t>AnalysisoftheMemoryRecallTask-Selection</w:t>
      </w:r>
      <w:r>
        <w:rPr>
          <w:spacing w:val="-4"/>
        </w:rPr>
        <w:t>Phase</w:t>
      </w:r>
    </w:p>
    <w:p>
      <w:pPr>
        <w:spacing w:before="179" w:line="259" w:lineRule="auto"/>
        <w:ind w:left="165" w:right="185" w:firstLine="0"/>
        <w:jc w:val="left"/>
        <w:rPr>
          <w:sz w:val="22"/>
        </w:rPr>
      </w:pPr>
      <w:r>
        <w:rPr>
          <w:sz w:val="22"/>
        </w:rPr>
        <w:t>Thisscreenrepresentsthe</w:t>
      </w:r>
      <w:r>
        <w:rPr>
          <w:b/>
          <w:sz w:val="22"/>
        </w:rPr>
        <w:t>SelectionPhase</w:t>
      </w:r>
      <w:r>
        <w:rPr>
          <w:sz w:val="22"/>
        </w:rPr>
        <w:t>ofa</w:t>
      </w:r>
      <w:r>
        <w:rPr>
          <w:b/>
          <w:sz w:val="22"/>
        </w:rPr>
        <w:t>MemoryRecallTask</w:t>
      </w:r>
      <w:r>
        <w:rPr>
          <w:sz w:val="22"/>
        </w:rPr>
        <w:t>,whereusersrecallandchoose the items they remember from the previous</w:t>
      </w:r>
      <w:r>
        <w:rPr>
          <w:b/>
          <w:sz w:val="22"/>
        </w:rPr>
        <w:t>Chunking Phase</w:t>
      </w:r>
      <w:r>
        <w:rPr>
          <w:sz w:val="22"/>
        </w:rPr>
        <w:t>. Below is a breakdown of its</w:t>
      </w:r>
      <w:r>
        <w:rPr>
          <w:spacing w:val="-2"/>
          <w:sz w:val="22"/>
        </w:rPr>
        <w:t>components:</w:t>
      </w:r>
    </w:p>
    <w:p>
      <w:pPr>
        <w:pStyle w:val="15"/>
        <w:spacing w:before="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43" behindDoc="1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215149</wp:posOffset>
                </wp:positionV>
                <wp:extent cx="5732780" cy="24129"/>
                <wp:effectExtent l="0" t="0" r="0" b="0"/>
                <wp:wrapTopAndBottom/>
                <wp:docPr id="142" name="Combination 14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43" name="Combination 143"/>
                      <wpg:cNvGrpSpPr/>
                      <wpg:grpSpPr>
                        <a:xfrm rot="0">
                          <a:off x="0" y="0"/>
                          <a:ext cx="5732780" cy="24129"/>
                          <a:chOff x="0" y="0"/>
                          <a:chExt cx="5732780" cy="2412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44" name="曲线 144"/>
                        <wps:cNvSpPr/>
                        <wps:spPr>
                          <a:xfrm rot="0">
                            <a:off x="0" y="0"/>
                            <a:ext cx="5730240" cy="2159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曲线 145"/>
                        <wps:cNvSpPr/>
                        <wps:spPr>
                          <a:xfrm rot="0">
                            <a:off x="5729605" y="2539"/>
                            <a:ext cx="3174" cy="317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2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9" y="20728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曲线 146"/>
                        <wps:cNvSpPr/>
                        <wps:spPr>
                          <a:xfrm rot="0">
                            <a:off x="0" y="2539"/>
                            <a:ext cx="5732780" cy="1841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1" y="3544"/>
                                </a:moveTo>
                                <a:lnTo>
                                  <a:pt x="0" y="3544"/>
                                </a:lnTo>
                                <a:lnTo>
                                  <a:pt x="0" y="21420"/>
                                </a:lnTo>
                                <a:lnTo>
                                  <a:pt x="11" y="21420"/>
                                </a:lnTo>
                                <a:lnTo>
                                  <a:pt x="11" y="3544"/>
                                </a:lnTo>
                                <a:lnTo>
                                  <a:pt x="11" y="3544"/>
                                </a:lnTo>
                              </a:path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21586" y="0"/>
                                </a:lnTo>
                                <a:lnTo>
                                  <a:pt x="21586" y="3544"/>
                                </a:lnTo>
                                <a:lnTo>
                                  <a:pt x="21598" y="3544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曲线 147"/>
                        <wps:cNvSpPr/>
                        <wps:spPr>
                          <a:xfrm rot="0">
                            <a:off x="5729605" y="5715"/>
                            <a:ext cx="3174" cy="152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9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8"/>
                                </a:lnTo>
                                <a:lnTo>
                                  <a:pt x="20729" y="21598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曲线 148"/>
                        <wps:cNvSpPr/>
                        <wps:spPr>
                          <a:xfrm rot="0">
                            <a:off x="0" y="20954"/>
                            <a:ext cx="3174" cy="317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2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2"/>
                                </a:lnTo>
                                <a:lnTo>
                                  <a:pt x="20722" y="20732"/>
                                </a:lnTo>
                                <a:lnTo>
                                  <a:pt x="2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曲线 149"/>
                        <wps:cNvSpPr/>
                        <wps:spPr>
                          <a:xfrm rot="0">
                            <a:off x="0" y="20954"/>
                            <a:ext cx="5732780" cy="317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2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6"/>
                                </a:lnTo>
                                <a:lnTo>
                                  <a:pt x="21598" y="20736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50" o:spid="_x0000_s150" coordorigin="1440,10211" coordsize="9028,37" style="position:absolute;&#10;margin-left:72.0pt;&#10;margin-top:16.940935pt;&#10;width:451.40002pt;&#10;height:1.899985pt;&#10;z-index:43;&#10;mso-position-horizontal:absolute;&#10;mso-position-horizontal-relative:page;&#10;mso-position-vertical:absolute;&#10;mso-wrap-distance-left:0.0pt;&#10;mso-wrap-distance-right:0.0pt;">
                <v:shape type="#_x0000_t0" id="曲线 151" o:spid="_x0000_s151" coordsize="9024,34" path="m9024,l,l,34l9024,34l9024,l9024,xe" style="position:absolute;&#10;left:1440;&#10;top:10211;&#10;width:9024;&#10;height:34;" fillcolor="#9F9F9F" stroked="f" strokeweight="1.0pt">
                  <v:stroke color="#000000"/>
                </v:shape>
                <v:shape type="#_x0000_t0" id="曲线 152" o:spid="_x0000_s152" coordsize="4,5" path="m4,l,l,4l4,4l4,l4,xe" style="position:absolute;&#10;left:10463;&#10;top:10215;&#10;width:4;&#10;height:4;" fillcolor="#E1E1E1" stroked="f" strokeweight="1.0pt">
                  <v:stroke color="#000000"/>
                </v:shape>
                <v:shape type="#_x0000_t0" id="曲线 153" o:spid="_x0000_s153" coordsize="9028,29" path="m4,4l,4l,28l4,28l4,4l4,4m9027,l9022,l9022,4l9027,4l9027,e" style="position:absolute;&#10;left:1440;&#10;top:10215;&#10;width:9028;&#10;height:28;" fillcolor="#9F9F9F" stroked="f" strokeweight="1.0pt">
                  <v:stroke color="#000000"/>
                </v:shape>
                <v:shape type="#_x0000_t0" id="曲线 154" o:spid="_x0000_s154" coordsize="4,24" path="m4,l,l,23l4,23l4,l4,xe" style="position:absolute;&#10;left:10463;&#10;top:10220;&#10;width:4;&#10;height:24;" fillcolor="#E1E1E1" stroked="f" strokeweight="1.0pt">
                  <v:stroke color="#000000"/>
                </v:shape>
                <v:shape type="#_x0000_t0" id="曲线 155" o:spid="_x0000_s155" coordsize="4,5" path="m4,l,l,4l4,4l4,l4,xe" style="position:absolute;&#10;left:1440;&#10;top:10244;&#10;width:4;&#10;height:4;" fillcolor="#9F9F9F" stroked="f" strokeweight="1.0pt">
                  <v:stroke color="#000000"/>
                </v:shape>
                <v:shape type="#_x0000_t0" id="曲线 156" o:spid="_x0000_s156" coordsize="9028,5" path="m9027,l,l,4l9027,4l9027,l9027,xe" style="position:absolute;&#10;left:1440;&#10;top:10244;&#10;width:9028;&#10;height:4;" fillcolor="#E1E1E1" stroked="f" strokeweight="1.0pt"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6"/>
        <w:numPr>
          <w:ilvl w:val="0"/>
          <w:numId w:val="5"/>
        </w:numPr>
        <w:tabs>
          <w:tab w:val="left" w:pos="375"/>
        </w:tabs>
        <w:spacing w:before="236" w:after="0" w:line="240" w:lineRule="auto"/>
        <w:ind w:left="375" w:right="0" w:hanging="210"/>
        <w:jc w:val="left"/>
      </w:pPr>
      <w:bookmarkStart w:id="16" w:name="1. Purpose of the Screen (1)"/>
      <w:bookmarkEnd w:id="16"/>
      <w:r>
        <w:t>Purposeofthe</w:t>
      </w:r>
      <w:r>
        <w:rPr>
          <w:spacing w:val="-2"/>
        </w:rPr>
        <w:t>Screen</w:t>
      </w:r>
    </w:p>
    <w:p>
      <w:pPr>
        <w:pStyle w:val="18"/>
        <w:numPr>
          <w:ilvl w:val="1"/>
          <w:numId w:val="5"/>
        </w:numPr>
        <w:tabs>
          <w:tab w:val="left" w:pos="886"/>
        </w:tabs>
        <w:spacing w:before="173" w:after="0" w:line="266" w:lineRule="auto"/>
        <w:ind w:left="886" w:right="451" w:hanging="361"/>
        <w:jc w:val="left"/>
        <w:rPr>
          <w:sz w:val="22"/>
        </w:rPr>
      </w:pPr>
      <w:r>
        <w:rPr>
          <w:sz w:val="22"/>
        </w:rPr>
        <w:t>Thisisthe</w:t>
      </w:r>
      <w:r>
        <w:rPr>
          <w:b/>
          <w:sz w:val="22"/>
        </w:rPr>
        <w:t>memoryretrieval</w:t>
      </w:r>
      <w:r>
        <w:rPr>
          <w:sz w:val="22"/>
        </w:rPr>
        <w:t>stage,whereusers</w:t>
      </w:r>
      <w:r>
        <w:rPr>
          <w:b/>
          <w:sz w:val="22"/>
        </w:rPr>
        <w:t>select theitemstheyrememberseeing</w:t>
      </w:r>
      <w:r>
        <w:rPr>
          <w:sz w:val="22"/>
        </w:rPr>
        <w:t>in the previous phase.</w:t>
      </w:r>
    </w:p>
    <w:p>
      <w:pPr>
        <w:pStyle w:val="18"/>
        <w:numPr>
          <w:ilvl w:val="1"/>
          <w:numId w:val="5"/>
        </w:numPr>
        <w:tabs>
          <w:tab w:val="left" w:pos="885"/>
        </w:tabs>
        <w:spacing w:before="153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Thegoalisto</w:t>
      </w:r>
      <w:r>
        <w:rPr>
          <w:b/>
          <w:sz w:val="22"/>
        </w:rPr>
        <w:t>testtheeffectivenessofchunkingandshort-termmemory</w:t>
      </w:r>
      <w:r>
        <w:rPr>
          <w:b/>
          <w:spacing w:val="-2"/>
          <w:sz w:val="22"/>
        </w:rPr>
        <w:t>retention</w:t>
      </w:r>
      <w:r>
        <w:rPr>
          <w:spacing w:val="-2"/>
          <w:sz w:val="22"/>
        </w:rPr>
        <w:t>.</w:t>
      </w:r>
    </w:p>
    <w:p>
      <w:pPr>
        <w:pStyle w:val="15"/>
        <w:spacing w:before="8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44" behindDoc="1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223963</wp:posOffset>
                </wp:positionV>
                <wp:extent cx="5732780" cy="24130"/>
                <wp:effectExtent l="0" t="0" r="0" b="0"/>
                <wp:wrapTopAndBottom/>
                <wp:docPr id="157" name="Combination 15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58" name="Combination 158"/>
                      <wpg:cNvGrpSpPr/>
                      <wpg:grpSpPr>
                        <a:xfrm rot="0">
                          <a:off x="0" y="0"/>
                          <a:ext cx="5732780" cy="24130"/>
                          <a:chOff x="0" y="0"/>
                          <a:chExt cx="5732780" cy="2413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59" name="曲线 159"/>
                        <wps:cNvSpPr/>
                        <wps:spPr>
                          <a:xfrm rot="0">
                            <a:off x="0" y="0"/>
                            <a:ext cx="5730240" cy="2158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" name="曲线 160"/>
                        <wps:cNvSpPr/>
                        <wps:spPr>
                          <a:xfrm rot="0">
                            <a:off x="5729605" y="2540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8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9" y="20728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曲线 161"/>
                        <wps:cNvSpPr/>
                        <wps:spPr>
                          <a:xfrm rot="0">
                            <a:off x="0" y="2540"/>
                            <a:ext cx="5732780" cy="1841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1" y="3559"/>
                                </a:moveTo>
                                <a:lnTo>
                                  <a:pt x="0" y="3559"/>
                                </a:lnTo>
                                <a:lnTo>
                                  <a:pt x="0" y="21420"/>
                                </a:lnTo>
                                <a:lnTo>
                                  <a:pt x="11" y="21420"/>
                                </a:lnTo>
                                <a:lnTo>
                                  <a:pt x="11" y="3559"/>
                                </a:lnTo>
                                <a:lnTo>
                                  <a:pt x="11" y="3559"/>
                                </a:lnTo>
                              </a:path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21586" y="0"/>
                                </a:lnTo>
                                <a:lnTo>
                                  <a:pt x="21586" y="3544"/>
                                </a:lnTo>
                                <a:lnTo>
                                  <a:pt x="21598" y="3544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曲线 162"/>
                        <wps:cNvSpPr/>
                        <wps:spPr>
                          <a:xfrm rot="0">
                            <a:off x="5729605" y="5715"/>
                            <a:ext cx="3174" cy="152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0729" y="21600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曲线 163"/>
                        <wps:cNvSpPr/>
                        <wps:spPr>
                          <a:xfrm rot="0">
                            <a:off x="0" y="20955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8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2" y="20728"/>
                                </a:lnTo>
                                <a:lnTo>
                                  <a:pt x="2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曲线 164"/>
                        <wps:cNvSpPr/>
                        <wps:spPr>
                          <a:xfrm rot="0">
                            <a:off x="0" y="20955"/>
                            <a:ext cx="5732780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8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1598" y="20728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65" o:spid="_x0000_s165" coordorigin="1440,12544" coordsize="9028,38" style="position:absolute;&#10;margin-left:72.0pt;&#10;margin-top:17.63494pt;&#10;width:451.40002pt;&#10;height:1.9000293pt;&#10;z-index:44;&#10;mso-position-horizontal:absolute;&#10;mso-position-horizontal-relative:page;&#10;mso-position-vertical:absolute;&#10;mso-wrap-distance-left:0.0pt;&#10;mso-wrap-distance-right:0.0pt;">
                <v:shape type="#_x0000_t0" id="曲线 166" o:spid="_x0000_s166" coordsize="9024,33" path="m9024,l,l,34l9024,34l9024,l9024,xe" style="position:absolute;&#10;left:1440;&#10;top:12544;&#10;width:9024;&#10;height:34;" fillcolor="#9F9F9F" stroked="f" strokeweight="1.0pt">
                  <v:stroke color="#000000"/>
                </v:shape>
                <v:shape type="#_x0000_t0" id="曲线 167" o:spid="_x0000_s167" coordsize="4,4" path="m4,l,l,4l4,4l4,l4,xe" style="position:absolute;&#10;left:10463;&#10;top:12548;&#10;width:4;&#10;height:4;" fillcolor="#E1E1E1" stroked="f" strokeweight="1.0pt">
                  <v:stroke color="#000000"/>
                </v:shape>
                <v:shape type="#_x0000_t0" id="曲线 168" o:spid="_x0000_s168" coordsize="9028,29" path="m4,4l,4l,28l4,28l4,4l4,4m9027,l9022,l9022,4l9027,4l9027,e" style="position:absolute;&#10;left:1440;&#10;top:12548;&#10;width:9028;&#10;height:28;" fillcolor="#9F9F9F" stroked="f" strokeweight="1.0pt">
                  <v:stroke color="#000000"/>
                </v:shape>
                <v:shape type="#_x0000_t0" id="曲线 169" o:spid="_x0000_s169" coordsize="4,24" path="m4,l,l,24l4,24l4,l4,xe" style="position:absolute;&#10;left:10463;&#10;top:12553;&#10;width:4;&#10;height:24;" fillcolor="#E1E1E1" stroked="f" strokeweight="1.0pt">
                  <v:stroke color="#000000"/>
                </v:shape>
                <v:shape type="#_x0000_t0" id="曲线 170" o:spid="_x0000_s170" coordsize="4,4" path="m4,l,l,4l4,4l4,l4,xe" style="position:absolute;&#10;left:1440;&#10;top:12577;&#10;width:4;&#10;height:4;" fillcolor="#9F9F9F" stroked="f" strokeweight="1.0pt">
                  <v:stroke color="#000000"/>
                </v:shape>
                <v:shape type="#_x0000_t0" id="曲线 171" o:spid="_x0000_s171" coordsize="9028,4" path="m9027,l,l,4l9027,4l9027,l9027,xe" style="position:absolute;&#10;left:1440;&#10;top:12577;&#10;width:9028;&#10;height:4;" fillcolor="#E1E1E1" stroked="f" strokeweight="1.0pt"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8"/>
        <w:numPr>
          <w:ilvl w:val="0"/>
          <w:numId w:val="5"/>
        </w:numPr>
        <w:tabs>
          <w:tab w:val="left" w:pos="375"/>
        </w:tabs>
        <w:spacing w:before="238" w:after="0" w:line="240" w:lineRule="auto"/>
        <w:ind w:left="375" w:right="0" w:hanging="210"/>
        <w:jc w:val="left"/>
        <w:rPr>
          <w:b/>
          <w:sz w:val="22"/>
        </w:rPr>
      </w:pPr>
      <w:r>
        <w:rPr>
          <w:b/>
          <w:sz w:val="22"/>
        </w:rPr>
        <w:t>KeyElementsandUI</w:t>
      </w:r>
      <w:r>
        <w:rPr>
          <w:b/>
          <w:spacing w:val="-2"/>
          <w:sz w:val="22"/>
        </w:rPr>
        <w:t>Components</w:t>
      </w:r>
    </w:p>
    <w:p>
      <w:pPr>
        <w:spacing w:before="179"/>
        <w:ind w:left="165" w:right="0" w:firstLine="0"/>
        <w:jc w:val="left"/>
        <w:rPr>
          <w:b/>
          <w:sz w:val="22"/>
        </w:rPr>
      </w:pPr>
      <w:r>
        <w:rPr>
          <w:rFonts w:ascii="Segoe UI Emoji" w:eastAsia="Segoe UI Emoji" w:hAnsi="Segoe UI Emoji"/>
          <w:sz w:val="22"/>
        </w:rPr>
        <w:t>📝</w:t>
      </w:r>
      <w:r>
        <w:rPr>
          <w:b/>
          <w:sz w:val="22"/>
        </w:rPr>
        <w:t>Title&amp;</w:t>
      </w:r>
      <w:r>
        <w:rPr>
          <w:b/>
          <w:spacing w:val="-2"/>
          <w:sz w:val="22"/>
        </w:rPr>
        <w:t>Instructions</w:t>
      </w:r>
    </w:p>
    <w:p>
      <w:pPr>
        <w:pStyle w:val="18"/>
        <w:numPr>
          <w:ilvl w:val="1"/>
          <w:numId w:val="5"/>
        </w:numPr>
        <w:tabs>
          <w:tab w:val="left" w:pos="885"/>
        </w:tabs>
        <w:spacing w:before="188" w:after="0" w:line="240" w:lineRule="auto"/>
        <w:ind w:left="885" w:right="0" w:hanging="360"/>
        <w:jc w:val="left"/>
        <w:rPr>
          <w:sz w:val="22"/>
        </w:rPr>
      </w:pPr>
      <w:r>
        <w:rPr>
          <w:b/>
          <w:spacing w:val="-2"/>
          <w:sz w:val="22"/>
        </w:rPr>
        <w:t>"MEMORYRECALLTASK"</w:t>
      </w:r>
      <w:r>
        <w:rPr>
          <w:spacing w:val="-2"/>
          <w:sz w:val="22"/>
        </w:rPr>
        <w:t>(BoldHeader)–Reinforcesthepurposeofthetask.</w:t>
      </w:r>
    </w:p>
    <w:p>
      <w:pPr>
        <w:pStyle w:val="18"/>
        <w:numPr>
          <w:ilvl w:val="1"/>
          <w:numId w:val="5"/>
        </w:numPr>
        <w:tabs>
          <w:tab w:val="left" w:pos="886"/>
        </w:tabs>
        <w:spacing w:before="173" w:after="0" w:line="266" w:lineRule="auto"/>
        <w:ind w:left="886" w:right="927" w:hanging="361"/>
        <w:jc w:val="left"/>
        <w:rPr>
          <w:sz w:val="22"/>
        </w:rPr>
      </w:pPr>
      <w:r>
        <w:rPr>
          <w:b/>
          <w:sz w:val="22"/>
        </w:rPr>
        <w:t>"SELECTTHEITEMSYOUREMEMBER:"</w:t>
      </w:r>
      <w:r>
        <w:rPr>
          <w:sz w:val="22"/>
        </w:rPr>
        <w:t>–Clearinstructionguidingtheusertochoose remembered items.</w:t>
      </w:r>
    </w:p>
    <w:p>
      <w:pPr>
        <w:pStyle w:val="18"/>
        <w:spacing w:after="0" w:line="266" w:lineRule="auto"/>
        <w:jc w:val="left"/>
        <w:rPr>
          <w:sz w:val="22"/>
        </w:rPr>
        <w:sectPr>
          <w:pgSz w:w="11910" w:h="16840"/>
          <w:pgMar w:top="1400" w:right="1275" w:bottom="280" w:left="1275" w:header="0" w:footer="0" w:gutter="0"/>
          <w:docGrid w:linePitch="312" w:charSpace="0"/>
        </w:sectPr>
      </w:pPr>
    </w:p>
    <w:p>
      <w:pPr>
        <w:pStyle w:val="16"/>
        <w:numPr>
          <w:ilvl w:val="0"/>
          <w:numId w:val="6"/>
        </w:numPr>
        <w:tabs>
          <w:tab w:val="left" w:pos="356"/>
        </w:tabs>
        <w:spacing w:before="5" w:after="0" w:line="240" w:lineRule="auto"/>
        <w:ind w:left="355" w:right="0" w:hanging="191"/>
        <w:jc w:val="left"/>
      </w:pPr>
      <w:bookmarkStart w:id="17" w:name="□ Grid of Icon Choices"/>
      <w:bookmarkEnd w:id="17"/>
      <w:r>
        <w:t>GridofIcon</w:t>
      </w:r>
      <w:r>
        <w:rPr>
          <w:spacing w:val="-2"/>
        </w:rPr>
        <w:t>Choices</w:t>
      </w:r>
    </w:p>
    <w:p>
      <w:pPr>
        <w:pStyle w:val="18"/>
        <w:numPr>
          <w:ilvl w:val="1"/>
          <w:numId w:val="6"/>
        </w:numPr>
        <w:tabs>
          <w:tab w:val="left" w:pos="885"/>
        </w:tabs>
        <w:spacing w:before="188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Asetof</w:t>
      </w:r>
      <w:r>
        <w:rPr>
          <w:b/>
          <w:sz w:val="22"/>
        </w:rPr>
        <w:t>twentyicons</w:t>
      </w:r>
      <w:r>
        <w:rPr>
          <w:sz w:val="22"/>
        </w:rPr>
        <w:t>arepresentedasmultiple-choice</w:t>
      </w:r>
      <w:r>
        <w:rPr>
          <w:spacing w:val="-2"/>
          <w:sz w:val="22"/>
        </w:rPr>
        <w:t>options.</w:t>
      </w:r>
    </w:p>
    <w:p>
      <w:pPr>
        <w:pStyle w:val="18"/>
        <w:numPr>
          <w:ilvl w:val="1"/>
          <w:numId w:val="6"/>
        </w:numPr>
        <w:tabs>
          <w:tab w:val="left" w:pos="886"/>
        </w:tabs>
        <w:spacing w:before="183" w:after="0" w:line="257" w:lineRule="auto"/>
        <w:ind w:left="886" w:right="688" w:hanging="361"/>
        <w:jc w:val="left"/>
        <w:rPr>
          <w:b/>
          <w:sz w:val="22"/>
        </w:rPr>
      </w:pPr>
      <w:r>
        <w:rPr>
          <w:sz w:val="22"/>
        </w:rPr>
        <w:t>Someiconswerepreviouslydisplayed,whileothersare</w:t>
      </w:r>
      <w:r>
        <w:rPr>
          <w:b/>
          <w:sz w:val="22"/>
        </w:rPr>
        <w:t>distractors(newiconsaddedto confuse users).</w:t>
      </w:r>
    </w:p>
    <w:p>
      <w:pPr>
        <w:pStyle w:val="18"/>
        <w:numPr>
          <w:ilvl w:val="1"/>
          <w:numId w:val="6"/>
        </w:numPr>
        <w:tabs>
          <w:tab w:val="left" w:pos="885"/>
        </w:tabs>
        <w:spacing w:before="164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Usersmustidentifywhichiconsappearedinthe</w:t>
      </w:r>
      <w:r>
        <w:rPr>
          <w:b/>
          <w:sz w:val="22"/>
        </w:rPr>
        <w:t>Chunking</w:t>
      </w:r>
      <w:r>
        <w:rPr>
          <w:b/>
          <w:spacing w:val="-2"/>
          <w:sz w:val="22"/>
        </w:rPr>
        <w:t>Phase</w:t>
      </w:r>
      <w:r>
        <w:rPr>
          <w:spacing w:val="-2"/>
          <w:sz w:val="22"/>
        </w:rPr>
        <w:t>.</w:t>
      </w:r>
    </w:p>
    <w:p>
      <w:pPr>
        <w:pStyle w:val="18"/>
        <w:numPr>
          <w:ilvl w:val="1"/>
          <w:numId w:val="6"/>
        </w:numPr>
        <w:tabs>
          <w:tab w:val="left" w:pos="885"/>
        </w:tabs>
        <w:spacing w:before="178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Eachiconhasa</w:t>
      </w:r>
      <w:r>
        <w:rPr>
          <w:b/>
          <w:sz w:val="22"/>
        </w:rPr>
        <w:t>radiobutton</w:t>
      </w:r>
      <w:r>
        <w:rPr>
          <w:sz w:val="22"/>
        </w:rPr>
        <w:t>belowitfor</w:t>
      </w:r>
      <w:r>
        <w:rPr>
          <w:spacing w:val="-2"/>
          <w:sz w:val="22"/>
        </w:rPr>
        <w:t>selection.</w:t>
      </w:r>
    </w:p>
    <w:p>
      <w:pPr>
        <w:pStyle w:val="16"/>
        <w:ind w:left="165" w:firstLine="0"/>
      </w:pPr>
      <w:bookmarkStart w:id="18" w:name="□🐝 Animated Bee Character (Bottom Left)"/>
      <w:bookmarkEnd w:id="18"/>
      <w:r>
        <w:rPr>
          <w:rFonts w:ascii="Segoe UI Emoji" w:eastAsia="Segoe UI Emoji" w:hAnsi="Segoe UI Emoji"/>
          <w:b w:val="0"/>
          <w:spacing w:val="-4"/>
        </w:rPr>
        <w:t>□🐝</w:t>
      </w:r>
      <w:r>
        <w:rPr>
          <w:spacing w:val="-4"/>
        </w:rPr>
        <w:t>AnimatedBeeCharacter(BottomLeft)</w:t>
      </w:r>
    </w:p>
    <w:p>
      <w:pPr>
        <w:pStyle w:val="18"/>
        <w:numPr>
          <w:ilvl w:val="1"/>
          <w:numId w:val="6"/>
        </w:numPr>
        <w:tabs>
          <w:tab w:val="left" w:pos="885"/>
        </w:tabs>
        <w:spacing w:before="188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Thebeecharacterreinforcesa</w:t>
      </w:r>
      <w:r>
        <w:rPr>
          <w:b/>
          <w:sz w:val="22"/>
        </w:rPr>
        <w:t>playful,engaging</w:t>
      </w:r>
      <w:r>
        <w:rPr>
          <w:b/>
          <w:spacing w:val="-2"/>
          <w:sz w:val="22"/>
        </w:rPr>
        <w:t>theme</w:t>
      </w:r>
      <w:r>
        <w:rPr>
          <w:spacing w:val="-2"/>
          <w:sz w:val="22"/>
        </w:rPr>
        <w:t>.</w:t>
      </w:r>
    </w:p>
    <w:p>
      <w:pPr>
        <w:pStyle w:val="18"/>
        <w:numPr>
          <w:ilvl w:val="1"/>
          <w:numId w:val="6"/>
        </w:numPr>
        <w:tabs>
          <w:tab w:val="left" w:pos="885"/>
        </w:tabs>
        <w:spacing w:before="182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Itmayactasa</w:t>
      </w:r>
      <w:r>
        <w:rPr>
          <w:b/>
          <w:sz w:val="22"/>
        </w:rPr>
        <w:t>mascotorguide</w:t>
      </w:r>
      <w:r>
        <w:rPr>
          <w:sz w:val="22"/>
        </w:rPr>
        <w:t>throughoutthememory</w:t>
      </w:r>
      <w:r>
        <w:rPr>
          <w:spacing w:val="-2"/>
          <w:sz w:val="22"/>
        </w:rPr>
        <w:t>task.</w:t>
      </w:r>
    </w:p>
    <w:p>
      <w:pPr>
        <w:pStyle w:val="16"/>
        <w:numPr>
          <w:ilvl w:val="0"/>
          <w:numId w:val="6"/>
        </w:numPr>
        <w:tabs>
          <w:tab w:val="left" w:pos="356"/>
        </w:tabs>
        <w:spacing w:before="174" w:after="0" w:line="240" w:lineRule="auto"/>
        <w:ind w:left="355" w:right="0" w:hanging="191"/>
        <w:jc w:val="left"/>
      </w:pPr>
      <w:bookmarkStart w:id="19" w:name="□ &quot;SUBMIT&quot; Button (Bottom Center)"/>
      <w:bookmarkEnd w:id="19"/>
      <w:r>
        <w:rPr>
          <w:spacing w:val="-2"/>
        </w:rPr>
        <w:t>"SUBMIT"Button(BottomCenter)</w:t>
      </w:r>
    </w:p>
    <w:p>
      <w:pPr>
        <w:pStyle w:val="18"/>
        <w:numPr>
          <w:ilvl w:val="1"/>
          <w:numId w:val="6"/>
        </w:numPr>
        <w:tabs>
          <w:tab w:val="left" w:pos="885"/>
        </w:tabs>
        <w:spacing w:before="188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Onceusershavemadetheirselections,theypress</w:t>
      </w:r>
      <w:r>
        <w:rPr>
          <w:b/>
          <w:sz w:val="22"/>
        </w:rPr>
        <w:t>"SUBMIT"</w:t>
      </w:r>
      <w:r>
        <w:rPr>
          <w:sz w:val="22"/>
        </w:rPr>
        <w:t>toconfirmtheirrecall</w:t>
      </w:r>
      <w:r>
        <w:rPr>
          <w:spacing w:val="-2"/>
          <w:sz w:val="22"/>
        </w:rPr>
        <w:t>choices.</w:t>
      </w:r>
    </w:p>
    <w:p>
      <w:pPr>
        <w:pStyle w:val="15"/>
        <w:spacing w:before="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45" behindDoc="1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232409</wp:posOffset>
                </wp:positionV>
                <wp:extent cx="5732780" cy="22224"/>
                <wp:effectExtent l="0" t="0" r="0" b="0"/>
                <wp:wrapTopAndBottom/>
                <wp:docPr id="172" name="Combination 17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73" name="Combination 173"/>
                      <wpg:cNvGrpSpPr/>
                      <wpg:grpSpPr>
                        <a:xfrm rot="0">
                          <a:off x="0" y="0"/>
                          <a:ext cx="5732780" cy="22224"/>
                          <a:chOff x="0" y="0"/>
                          <a:chExt cx="5732780" cy="2222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74" name="曲线 174"/>
                        <wps:cNvSpPr/>
                        <wps:spPr>
                          <a:xfrm rot="0">
                            <a:off x="0" y="0"/>
                            <a:ext cx="5730240" cy="2095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曲线 175"/>
                        <wps:cNvSpPr/>
                        <wps:spPr>
                          <a:xfrm rot="0">
                            <a:off x="5729605" y="635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9" y="20728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曲线 176"/>
                        <wps:cNvSpPr/>
                        <wps:spPr>
                          <a:xfrm rot="0">
                            <a:off x="0" y="635"/>
                            <a:ext cx="5732780" cy="1841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1" y="3544"/>
                                </a:moveTo>
                                <a:lnTo>
                                  <a:pt x="0" y="3544"/>
                                </a:lnTo>
                                <a:lnTo>
                                  <a:pt x="0" y="21420"/>
                                </a:lnTo>
                                <a:lnTo>
                                  <a:pt x="11" y="21420"/>
                                </a:lnTo>
                                <a:lnTo>
                                  <a:pt x="11" y="3544"/>
                                </a:lnTo>
                                <a:lnTo>
                                  <a:pt x="11" y="3544"/>
                                </a:lnTo>
                              </a:path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21586" y="0"/>
                                </a:lnTo>
                                <a:lnTo>
                                  <a:pt x="21586" y="3544"/>
                                </a:lnTo>
                                <a:lnTo>
                                  <a:pt x="21598" y="3544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曲线 177"/>
                        <wps:cNvSpPr/>
                        <wps:spPr>
                          <a:xfrm rot="0">
                            <a:off x="5729605" y="3810"/>
                            <a:ext cx="3174" cy="152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9"/>
                                </a:lnTo>
                                <a:lnTo>
                                  <a:pt x="20729" y="21599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曲线 178"/>
                        <wps:cNvSpPr/>
                        <wps:spPr>
                          <a:xfrm rot="0">
                            <a:off x="0" y="19050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0"/>
                                </a:lnTo>
                                <a:lnTo>
                                  <a:pt x="20722" y="20730"/>
                                </a:lnTo>
                                <a:lnTo>
                                  <a:pt x="2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曲线 179"/>
                        <wps:cNvSpPr/>
                        <wps:spPr>
                          <a:xfrm rot="0">
                            <a:off x="0" y="19050"/>
                            <a:ext cx="5732780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6"/>
                                </a:lnTo>
                                <a:lnTo>
                                  <a:pt x="21598" y="20736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80" o:spid="_x0000_s180" coordorigin="1440,6421" coordsize="9028,34" style="position:absolute;&#10;margin-left:72.0pt;&#10;margin-top:18.299992pt;&#10;width:451.40002pt;&#10;height:1.7499995pt;&#10;z-index:45;&#10;mso-position-horizontal:absolute;&#10;mso-position-horizontal-relative:page;&#10;mso-position-vertical:absolute;&#10;mso-wrap-distance-left:0.0pt;&#10;mso-wrap-distance-right:0.0pt;">
                <v:shape type="#_x0000_t0" id="曲线 181" o:spid="_x0000_s181" coordsize="9024,32" path="m9024,l,l,33l9024,33l9024,l9024,xe" style="position:absolute;&#10;left:1440;&#10;top:6421;&#10;width:9024;&#10;height:33;" fillcolor="#9F9F9F" stroked="f" strokeweight="1.0pt">
                  <v:stroke color="#000000"/>
                </v:shape>
                <v:shape type="#_x0000_t0" id="曲线 182" o:spid="_x0000_s182" coordsize="4,4" path="m4,l,l,4l4,4l4,l4,xe" style="position:absolute;&#10;left:10463;&#10;top:6422;&#10;width:4;&#10;height:5;" fillcolor="#E1E1E1" stroked="f" strokeweight="1.0pt">
                  <v:stroke color="#000000"/>
                </v:shape>
                <v:shape type="#_x0000_t0" id="曲线 183" o:spid="_x0000_s183" coordsize="9028,29" path="m4,4l,4l,28l4,28l4,4l4,4m9027,l9022,l9022,4l9027,4l9027,e" style="position:absolute;&#10;left:1440;&#10;top:6422;&#10;width:9028;&#10;height:28;" fillcolor="#9F9F9F" stroked="f" strokeweight="1.0pt">
                  <v:stroke color="#000000"/>
                </v:shape>
                <v:shape type="#_x0000_t0" id="曲线 184" o:spid="_x0000_s184" coordsize="4,24" path="m4,l,l,23l4,23l4,l4,xe" style="position:absolute;&#10;left:10463;&#10;top:6427;&#10;width:4;&#10;height:24;" fillcolor="#E1E1E1" stroked="f" strokeweight="1.0pt">
                  <v:stroke color="#000000"/>
                </v:shape>
                <v:shape type="#_x0000_t0" id="曲线 185" o:spid="_x0000_s185" coordsize="4,4" path="m4,l,l,4l4,4l4,l4,xe" style="position:absolute;&#10;left:1440;&#10;top:6451;&#10;width:4;&#10;height:5;" fillcolor="#9F9F9F" stroked="f" strokeweight="1.0pt">
                  <v:stroke color="#000000"/>
                </v:shape>
                <v:shape type="#_x0000_t0" id="曲线 186" o:spid="_x0000_s186" coordsize="9028,4" path="m9027,l,l,4l9027,4l9027,l9027,xe" style="position:absolute;&#10;left:1440;&#10;top:6451;&#10;width:9028;&#10;height:5;" fillcolor="#E1E1E1" stroked="f" strokeweight="1.0pt"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6"/>
        <w:numPr>
          <w:ilvl w:val="0"/>
          <w:numId w:val="5"/>
        </w:numPr>
        <w:tabs>
          <w:tab w:val="left" w:pos="375"/>
        </w:tabs>
        <w:spacing w:before="233" w:after="0" w:line="240" w:lineRule="auto"/>
        <w:ind w:left="375" w:right="0" w:hanging="210"/>
        <w:jc w:val="left"/>
      </w:pPr>
      <w:bookmarkStart w:id="20" w:name="3. How the Selection Phase Works"/>
      <w:bookmarkEnd w:id="20"/>
      <w:r>
        <w:t>HowtheSelectionPhase</w:t>
      </w:r>
      <w:r>
        <w:rPr>
          <w:spacing w:val="-2"/>
        </w:rPr>
        <w:t>Works</w:t>
      </w:r>
    </w:p>
    <w:p>
      <w:pPr>
        <w:pStyle w:val="18"/>
        <w:numPr>
          <w:ilvl w:val="0"/>
          <w:numId w:val="7"/>
        </w:numPr>
        <w:tabs>
          <w:tab w:val="left" w:pos="884"/>
        </w:tabs>
        <w:spacing w:before="187" w:after="0" w:line="240" w:lineRule="auto"/>
        <w:ind w:left="884" w:right="0" w:hanging="359"/>
        <w:jc w:val="left"/>
        <w:rPr>
          <w:sz w:val="22"/>
        </w:rPr>
      </w:pPr>
      <w:r>
        <w:rPr>
          <w:sz w:val="22"/>
        </w:rPr>
        <w:t>Users</w:t>
      </w:r>
      <w:r>
        <w:rPr>
          <w:b/>
          <w:sz w:val="22"/>
        </w:rPr>
        <w:t>analyzethedisplayedicons</w:t>
      </w:r>
      <w:r>
        <w:rPr>
          <w:sz w:val="22"/>
        </w:rPr>
        <w:t>andrecallwhichonestheysawinthe</w:t>
      </w:r>
      <w:r>
        <w:rPr>
          <w:b/>
          <w:sz w:val="22"/>
        </w:rPr>
        <w:t>Chunking</w:t>
      </w:r>
      <w:r>
        <w:rPr>
          <w:b/>
          <w:spacing w:val="-2"/>
          <w:sz w:val="22"/>
        </w:rPr>
        <w:t>Phase</w:t>
      </w:r>
      <w:r>
        <w:rPr>
          <w:spacing w:val="-2"/>
          <w:sz w:val="22"/>
        </w:rPr>
        <w:t>.</w:t>
      </w:r>
    </w:p>
    <w:p>
      <w:pPr>
        <w:pStyle w:val="18"/>
        <w:numPr>
          <w:ilvl w:val="0"/>
          <w:numId w:val="7"/>
        </w:numPr>
        <w:tabs>
          <w:tab w:val="left" w:pos="884"/>
        </w:tabs>
        <w:spacing w:before="178" w:after="0" w:line="240" w:lineRule="auto"/>
        <w:ind w:left="884" w:right="0" w:hanging="359"/>
        <w:jc w:val="left"/>
        <w:rPr>
          <w:sz w:val="22"/>
        </w:rPr>
      </w:pPr>
      <w:r>
        <w:rPr>
          <w:sz w:val="22"/>
        </w:rPr>
        <w:t>They</w:t>
      </w:r>
      <w:r>
        <w:rPr>
          <w:b/>
          <w:sz w:val="22"/>
        </w:rPr>
        <w:t>selecttherememberedicons</w:t>
      </w:r>
      <w:r>
        <w:rPr>
          <w:sz w:val="22"/>
        </w:rPr>
        <w:t>usingthe</w:t>
      </w:r>
      <w:r>
        <w:rPr>
          <w:b/>
          <w:sz w:val="22"/>
        </w:rPr>
        <w:t>radiobuttons</w:t>
      </w:r>
      <w:r>
        <w:rPr>
          <w:sz w:val="22"/>
        </w:rPr>
        <w:t>beloweach</w:t>
      </w:r>
      <w:r>
        <w:rPr>
          <w:spacing w:val="-2"/>
          <w:sz w:val="22"/>
        </w:rPr>
        <w:t>option.</w:t>
      </w:r>
    </w:p>
    <w:p>
      <w:pPr>
        <w:pStyle w:val="18"/>
        <w:numPr>
          <w:ilvl w:val="0"/>
          <w:numId w:val="7"/>
        </w:numPr>
        <w:tabs>
          <w:tab w:val="left" w:pos="884"/>
          <w:tab w:val="left" w:pos="886"/>
        </w:tabs>
        <w:spacing w:before="178" w:after="0" w:line="262" w:lineRule="auto"/>
        <w:ind w:left="886" w:right="1024" w:hanging="361"/>
        <w:jc w:val="left"/>
        <w:rPr>
          <w:sz w:val="22"/>
        </w:rPr>
      </w:pPr>
      <w:r>
        <w:rPr>
          <w:sz w:val="22"/>
        </w:rPr>
        <w:t>Some</w:t>
      </w:r>
      <w:r>
        <w:rPr>
          <w:b/>
          <w:sz w:val="22"/>
        </w:rPr>
        <w:t>iconsaredistractors</w:t>
      </w:r>
      <w:r>
        <w:rPr>
          <w:sz w:val="22"/>
        </w:rPr>
        <w:t>,testingwhethertheuser’s memoryisaccurateorifthey mistakenly recall incorrect icons.</w:t>
      </w:r>
    </w:p>
    <w:p>
      <w:pPr>
        <w:pStyle w:val="18"/>
        <w:numPr>
          <w:ilvl w:val="0"/>
          <w:numId w:val="7"/>
        </w:numPr>
        <w:tabs>
          <w:tab w:val="left" w:pos="884"/>
        </w:tabs>
        <w:spacing w:before="154" w:after="0" w:line="240" w:lineRule="auto"/>
        <w:ind w:left="884" w:right="0" w:hanging="359"/>
        <w:jc w:val="left"/>
        <w:rPr>
          <w:sz w:val="22"/>
        </w:rPr>
      </w:pPr>
      <w:r>
        <w:rPr>
          <w:sz w:val="22"/>
        </w:rPr>
        <w:t>Clicking</w:t>
      </w:r>
      <w:r>
        <w:rPr>
          <w:b/>
          <w:sz w:val="22"/>
        </w:rPr>
        <w:t>"SUBMIT"</w:t>
      </w:r>
      <w:r>
        <w:rPr>
          <w:sz w:val="22"/>
        </w:rPr>
        <w:t>finalizestheirchoices,leadingtoaresultsorfeedback</w:t>
      </w:r>
      <w:r>
        <w:rPr>
          <w:spacing w:val="-2"/>
          <w:sz w:val="22"/>
        </w:rPr>
        <w:t>screen.</w:t>
      </w:r>
    </w:p>
    <w:p>
      <w:pPr>
        <w:pStyle w:val="15"/>
        <w:spacing w:before="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46" behindDoc="1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229870</wp:posOffset>
                </wp:positionV>
                <wp:extent cx="5732780" cy="23494"/>
                <wp:effectExtent l="0" t="0" r="0" b="0"/>
                <wp:wrapTopAndBottom/>
                <wp:docPr id="187" name="Combination 18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88" name="Combination 188"/>
                      <wpg:cNvGrpSpPr/>
                      <wpg:grpSpPr>
                        <a:xfrm rot="0">
                          <a:off x="0" y="0"/>
                          <a:ext cx="5732780" cy="23494"/>
                          <a:chOff x="0" y="0"/>
                          <a:chExt cx="5732780" cy="2349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89" name="曲线 189"/>
                        <wps:cNvSpPr/>
                        <wps:spPr>
                          <a:xfrm rot="0">
                            <a:off x="0" y="0"/>
                            <a:ext cx="5730240" cy="2158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9"/>
                                </a:lnTo>
                                <a:lnTo>
                                  <a:pt x="21600" y="21599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" name="曲线 190"/>
                        <wps:cNvSpPr/>
                        <wps:spPr>
                          <a:xfrm rot="0">
                            <a:off x="5729605" y="1904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2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2"/>
                                </a:lnTo>
                                <a:lnTo>
                                  <a:pt x="20729" y="20732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曲线 191"/>
                        <wps:cNvSpPr/>
                        <wps:spPr>
                          <a:xfrm rot="0">
                            <a:off x="0" y="1904"/>
                            <a:ext cx="5732780" cy="1841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1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1" y="3545"/>
                                </a:moveTo>
                                <a:lnTo>
                                  <a:pt x="0" y="3545"/>
                                </a:lnTo>
                                <a:lnTo>
                                  <a:pt x="0" y="21420"/>
                                </a:lnTo>
                                <a:lnTo>
                                  <a:pt x="11" y="21420"/>
                                </a:lnTo>
                                <a:lnTo>
                                  <a:pt x="11" y="3545"/>
                                </a:lnTo>
                                <a:lnTo>
                                  <a:pt x="11" y="3545"/>
                                </a:lnTo>
                              </a:path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21586" y="0"/>
                                </a:lnTo>
                                <a:lnTo>
                                  <a:pt x="21586" y="3545"/>
                                </a:lnTo>
                                <a:lnTo>
                                  <a:pt x="21598" y="3545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曲线 192"/>
                        <wps:cNvSpPr/>
                        <wps:spPr>
                          <a:xfrm rot="0">
                            <a:off x="5729605" y="5079"/>
                            <a:ext cx="3174" cy="152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6"/>
                                </a:lnTo>
                                <a:lnTo>
                                  <a:pt x="20729" y="21596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曲线 193"/>
                        <wps:cNvSpPr/>
                        <wps:spPr>
                          <a:xfrm rot="0">
                            <a:off x="0" y="20319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8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2" y="20728"/>
                                </a:lnTo>
                                <a:lnTo>
                                  <a:pt x="2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曲线 194"/>
                        <wps:cNvSpPr/>
                        <wps:spPr>
                          <a:xfrm rot="0">
                            <a:off x="0" y="20319"/>
                            <a:ext cx="5732780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8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6"/>
                                </a:lnTo>
                                <a:lnTo>
                                  <a:pt x="21598" y="20736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95" o:spid="_x0000_s195" coordorigin="1440,9653" coordsize="9028,36" style="position:absolute;&#10;margin-left:72.0pt;&#10;margin-top:18.10002pt;&#10;width:451.40002pt;&#10;height:1.8499966pt;&#10;z-index:46;&#10;mso-position-horizontal:absolute;&#10;mso-position-horizontal-relative:page;&#10;mso-position-vertical:absolute;&#10;mso-wrap-distance-left:0.0pt;&#10;mso-wrap-distance-right:0.0pt;">
                <v:shape type="#_x0000_t0" id="曲线 196" o:spid="_x0000_s196" coordsize="9024,33" path="m9024,l,l,33l9024,33l9024,l9024,xe" style="position:absolute;&#10;left:1440;&#10;top:9653;&#10;width:9024;&#10;height:34;" fillcolor="#9F9F9F" stroked="f" strokeweight="1.0pt">
                  <v:stroke color="#000000"/>
                </v:shape>
                <v:shape type="#_x0000_t0" id="曲线 197" o:spid="_x0000_s197" coordsize="4,4" path="m4,l,l,4l4,4l4,l4,xe" style="position:absolute;&#10;left:10463;&#10;top:9656;&#10;width:4;&#10;height:4;" fillcolor="#E1E1E1" stroked="f" strokeweight="1.0pt">
                  <v:stroke color="#000000"/>
                </v:shape>
                <v:shape type="#_x0000_t0" id="曲线 198" o:spid="_x0000_s198" coordsize="9028,29" path="m4,4l,4l,28l4,28l4,4l4,4m9027,l9022,l9022,4l9027,4l9027,e" style="position:absolute;&#10;left:1440;&#10;top:9656;&#10;width:9028;&#10;height:28;" fillcolor="#9F9F9F" stroked="f" strokeweight="1.0pt">
                  <v:stroke color="#000000"/>
                </v:shape>
                <v:shape type="#_x0000_t0" id="曲线 199" o:spid="_x0000_s199" coordsize="4,24" path="m4,l,l,23l4,23l4,l4,xe" style="position:absolute;&#10;left:10463;&#10;top:9661;&#10;width:4;&#10;height:24;" fillcolor="#E1E1E1" stroked="f" strokeweight="1.0pt">
                  <v:stroke color="#000000"/>
                </v:shape>
                <v:shape type="#_x0000_t0" id="曲线 200" o:spid="_x0000_s200" coordsize="4,4" path="m4,l,l,4l4,4l4,l4,xe" style="position:absolute;&#10;left:1440;&#10;top:9685;&#10;width:4;&#10;height:4;" fillcolor="#9F9F9F" stroked="f" strokeweight="1.0pt">
                  <v:stroke color="#000000"/>
                </v:shape>
                <v:shape type="#_x0000_t0" id="曲线 201" o:spid="_x0000_s201" coordsize="9028,4" path="m9027,l,l,4l9027,4l9027,l9027,xe" style="position:absolute;&#10;left:1440;&#10;top:9685;&#10;width:9028;&#10;height:4;" fillcolor="#E1E1E1" stroked="f" strokeweight="1.0pt"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6"/>
        <w:numPr>
          <w:ilvl w:val="0"/>
          <w:numId w:val="5"/>
        </w:numPr>
        <w:tabs>
          <w:tab w:val="left" w:pos="375"/>
        </w:tabs>
        <w:spacing w:before="230" w:after="0" w:line="240" w:lineRule="auto"/>
        <w:ind w:left="375" w:right="0" w:hanging="210"/>
        <w:jc w:val="left"/>
      </w:pPr>
      <w:bookmarkStart w:id="21" w:name="4. Cognitive and UX Benefits"/>
      <w:bookmarkEnd w:id="21"/>
      <w:r>
        <w:t>CognitiveandUX</w:t>
      </w:r>
      <w:r>
        <w:rPr>
          <w:spacing w:val="-2"/>
        </w:rPr>
        <w:t>Benefits</w:t>
      </w:r>
    </w:p>
    <w:p>
      <w:pPr>
        <w:pStyle w:val="18"/>
        <w:numPr>
          <w:ilvl w:val="1"/>
          <w:numId w:val="5"/>
        </w:numPr>
        <w:tabs>
          <w:tab w:val="left" w:pos="885"/>
        </w:tabs>
        <w:spacing w:before="182" w:after="0" w:line="240" w:lineRule="auto"/>
        <w:ind w:left="885" w:right="0" w:hanging="360"/>
        <w:jc w:val="left"/>
        <w:rPr>
          <w:sz w:val="22"/>
        </w:rPr>
      </w:pPr>
      <w:r>
        <w:rPr>
          <w:b/>
          <w:spacing w:val="-2"/>
          <w:sz w:val="22"/>
        </w:rPr>
        <w:t>Testsmemoryaccuracy</w:t>
      </w:r>
      <w:r>
        <w:rPr>
          <w:spacing w:val="-2"/>
          <w:sz w:val="22"/>
        </w:rPr>
        <w:t>bycomparinguser selectionswithpreviouslydisplayed items.</w:t>
      </w:r>
    </w:p>
    <w:p>
      <w:pPr>
        <w:pStyle w:val="18"/>
        <w:numPr>
          <w:ilvl w:val="1"/>
          <w:numId w:val="5"/>
        </w:numPr>
        <w:tabs>
          <w:tab w:val="left" w:pos="885"/>
        </w:tabs>
        <w:spacing w:before="183" w:after="0" w:line="240" w:lineRule="auto"/>
        <w:ind w:left="885" w:right="0" w:hanging="360"/>
        <w:jc w:val="left"/>
        <w:rPr>
          <w:sz w:val="22"/>
        </w:rPr>
      </w:pPr>
      <w:r>
        <w:rPr>
          <w:b/>
          <w:spacing w:val="-2"/>
          <w:sz w:val="22"/>
        </w:rPr>
        <w:t>Incorporatesdistractors</w:t>
      </w:r>
      <w:r>
        <w:rPr>
          <w:spacing w:val="-2"/>
          <w:sz w:val="22"/>
        </w:rPr>
        <w:t>toevaluate how wellusers distinguish realvs.false memories.</w:t>
      </w:r>
    </w:p>
    <w:p>
      <w:pPr>
        <w:pStyle w:val="18"/>
        <w:numPr>
          <w:ilvl w:val="1"/>
          <w:numId w:val="5"/>
        </w:numPr>
        <w:tabs>
          <w:tab w:val="left" w:pos="885"/>
        </w:tabs>
        <w:spacing w:before="183" w:after="0" w:line="240" w:lineRule="auto"/>
        <w:ind w:left="885" w:right="0" w:hanging="360"/>
        <w:jc w:val="left"/>
        <w:rPr>
          <w:sz w:val="22"/>
        </w:rPr>
      </w:pPr>
      <w:r>
        <w:rPr>
          <w:b/>
          <w:spacing w:val="-2"/>
          <w:sz w:val="22"/>
        </w:rPr>
        <w:t>User-friendlyinterface</w:t>
      </w:r>
      <w:r>
        <w:rPr>
          <w:spacing w:val="-2"/>
          <w:sz w:val="22"/>
        </w:rPr>
        <w:t>with clearselectionmechanics(radiobuttons).</w:t>
      </w:r>
    </w:p>
    <w:p>
      <w:pPr>
        <w:pStyle w:val="18"/>
        <w:numPr>
          <w:ilvl w:val="1"/>
          <w:numId w:val="5"/>
        </w:numPr>
        <w:tabs>
          <w:tab w:val="left" w:pos="885"/>
        </w:tabs>
        <w:spacing w:before="178" w:after="0" w:line="240" w:lineRule="auto"/>
        <w:ind w:left="885" w:right="0" w:hanging="360"/>
        <w:jc w:val="left"/>
        <w:rPr>
          <w:sz w:val="22"/>
        </w:rPr>
      </w:pPr>
      <w:r>
        <w:rPr>
          <w:b/>
          <w:spacing w:val="-2"/>
          <w:sz w:val="22"/>
        </w:rPr>
        <w:t>Gamifiedelements</w:t>
      </w:r>
      <w:r>
        <w:rPr>
          <w:spacing w:val="-2"/>
          <w:sz w:val="22"/>
        </w:rPr>
        <w:t>(bee character,brightcolors)makethetask engaging.</w:t>
      </w:r>
    </w:p>
    <w:p>
      <w:pPr>
        <w:pStyle w:val="15"/>
      </w:pPr>
    </w:p>
    <w:p>
      <w:pPr>
        <w:pStyle w:val="15"/>
        <w:spacing w:before="97"/>
      </w:pPr>
    </w:p>
    <w:p>
      <w:pPr>
        <w:spacing w:before="0"/>
        <w:ind w:left="165" w:right="0" w:firstLine="0"/>
        <w:jc w:val="left"/>
        <w:rPr>
          <w:sz w:val="22"/>
        </w:rPr>
      </w:pPr>
      <w:r>
        <w:rPr>
          <w:spacing w:val="-10"/>
          <w:sz w:val="22"/>
        </w:rPr>
        <w:t>-</w:t>
      </w:r>
    </w:p>
    <w:p>
      <w:pPr>
        <w:spacing w:after="0"/>
        <w:jc w:val="left"/>
        <w:rPr>
          <w:sz w:val="22"/>
        </w:rPr>
        <w:sectPr>
          <w:pgSz w:w="11910" w:h="16840"/>
          <w:pgMar w:top="1400" w:right="1275" w:bottom="280" w:left="1275" w:header="0" w:footer="0" w:gutter="0"/>
          <w:docGrid w:linePitch="312" w:charSpace="0"/>
        </w:sectPr>
      </w:pPr>
    </w:p>
    <w:p>
      <w:pPr>
        <w:pStyle w:val="15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781606" cy="8044433"/>
            <wp:effectExtent l="0" t="0" r="0" b="0"/>
            <wp:docPr id="202" name="Image 20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1606" cy="804443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before="170"/>
        <w:ind w:left="165" w:right="0" w:firstLine="0"/>
        <w:jc w:val="left"/>
        <w:rPr>
          <w:sz w:val="22"/>
        </w:rPr>
      </w:pPr>
      <w:r>
        <w:rPr>
          <w:sz w:val="22"/>
        </w:rPr>
        <w:t>FRAME</w:t>
      </w:r>
      <w:r>
        <w:rPr>
          <w:spacing w:val="-5"/>
          <w:sz w:val="22"/>
        </w:rPr>
        <w:t>4:</w:t>
      </w:r>
    </w:p>
    <w:p>
      <w:pPr>
        <w:spacing w:before="187"/>
        <w:ind w:left="165" w:right="0" w:firstLine="0"/>
        <w:jc w:val="left"/>
        <w:rPr>
          <w:sz w:val="22"/>
        </w:rPr>
      </w:pPr>
      <w:r>
        <w:rPr>
          <w:spacing w:val="-6"/>
          <w:sz w:val="22"/>
        </w:rPr>
        <w:t>RESULT</w:t>
      </w:r>
      <w:r>
        <w:rPr>
          <w:spacing w:val="-2"/>
          <w:sz w:val="22"/>
        </w:rPr>
        <w:t>PAGE:</w:t>
      </w:r>
    </w:p>
    <w:p>
      <w:pPr>
        <w:pStyle w:val="16"/>
        <w:spacing w:before="178"/>
        <w:ind w:left="165" w:firstLine="0"/>
      </w:pPr>
      <w:bookmarkStart w:id="22" w:name="Analysis of the Memory Recall Task - Sco"/>
      <w:bookmarkEnd w:id="22"/>
      <w:r>
        <w:t>AnalysisoftheMemoryRecallTask-Score&amp;Feedback</w:t>
      </w:r>
      <w:r>
        <w:rPr>
          <w:spacing w:val="-2"/>
        </w:rPr>
        <w:t>Screen</w:t>
      </w:r>
    </w:p>
    <w:p>
      <w:pPr>
        <w:spacing w:before="178" w:line="266" w:lineRule="auto"/>
        <w:ind w:left="165" w:right="289" w:firstLine="0"/>
        <w:jc w:val="left"/>
        <w:rPr>
          <w:sz w:val="22"/>
        </w:rPr>
      </w:pPr>
      <w:r>
        <w:rPr>
          <w:sz w:val="22"/>
        </w:rPr>
        <w:t>Thisscreenrepresentsthe</w:t>
      </w:r>
      <w:r>
        <w:rPr>
          <w:b/>
          <w:sz w:val="22"/>
        </w:rPr>
        <w:t>Score&amp;FeedbackPhase</w:t>
      </w:r>
      <w:r>
        <w:rPr>
          <w:sz w:val="22"/>
        </w:rPr>
        <w:t>ofthe</w:t>
      </w:r>
      <w:r>
        <w:rPr>
          <w:b/>
          <w:sz w:val="22"/>
        </w:rPr>
        <w:t>MemoryRecallTask</w:t>
      </w:r>
      <w:r>
        <w:rPr>
          <w:sz w:val="22"/>
        </w:rPr>
        <w:t>,whereusersreceive their performance evaluation based on the selections made in the previous</w:t>
      </w:r>
      <w:r>
        <w:rPr>
          <w:b/>
          <w:sz w:val="22"/>
        </w:rPr>
        <w:t>Recall Phase</w:t>
      </w:r>
      <w:r>
        <w:rPr>
          <w:sz w:val="22"/>
        </w:rPr>
        <w:t>.</w:t>
      </w:r>
    </w:p>
    <w:p>
      <w:pPr>
        <w:pStyle w:val="15"/>
        <w:spacing w:before="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47" behindDoc="1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204470</wp:posOffset>
                </wp:positionV>
                <wp:extent cx="5732780" cy="22859"/>
                <wp:effectExtent l="0" t="0" r="0" b="0"/>
                <wp:wrapTopAndBottom/>
                <wp:docPr id="205" name="Combination 20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06" name="Combination 206"/>
                      <wpg:cNvGrpSpPr/>
                      <wpg:grpSpPr>
                        <a:xfrm rot="0">
                          <a:off x="0" y="0"/>
                          <a:ext cx="5732780" cy="22859"/>
                          <a:chOff x="0" y="0"/>
                          <a:chExt cx="5732780" cy="2285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07" name="曲线 207"/>
                        <wps:cNvSpPr/>
                        <wps:spPr>
                          <a:xfrm rot="0">
                            <a:off x="0" y="0"/>
                            <a:ext cx="5730240" cy="2158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9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9"/>
                                </a:lnTo>
                                <a:lnTo>
                                  <a:pt x="21600" y="21599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" name="曲线 208"/>
                        <wps:cNvSpPr/>
                        <wps:spPr>
                          <a:xfrm rot="0">
                            <a:off x="5729605" y="1904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2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2"/>
                                </a:lnTo>
                                <a:lnTo>
                                  <a:pt x="20729" y="20732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" name="曲线 209"/>
                        <wps:cNvSpPr/>
                        <wps:spPr>
                          <a:xfrm rot="0">
                            <a:off x="0" y="1904"/>
                            <a:ext cx="5732780" cy="1841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1" y="3559"/>
                                </a:moveTo>
                                <a:lnTo>
                                  <a:pt x="0" y="3559"/>
                                </a:lnTo>
                                <a:lnTo>
                                  <a:pt x="0" y="21421"/>
                                </a:lnTo>
                                <a:lnTo>
                                  <a:pt x="11" y="21421"/>
                                </a:lnTo>
                                <a:lnTo>
                                  <a:pt x="11" y="3559"/>
                                </a:lnTo>
                                <a:lnTo>
                                  <a:pt x="11" y="3559"/>
                                </a:lnTo>
                              </a:path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21586" y="0"/>
                                </a:lnTo>
                                <a:lnTo>
                                  <a:pt x="21586" y="3544"/>
                                </a:lnTo>
                                <a:lnTo>
                                  <a:pt x="21598" y="3544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曲线 210"/>
                        <wps:cNvSpPr/>
                        <wps:spPr>
                          <a:xfrm rot="0">
                            <a:off x="5729605" y="4445"/>
                            <a:ext cx="3174" cy="152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9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7"/>
                                </a:lnTo>
                                <a:lnTo>
                                  <a:pt x="20729" y="21597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" name="曲线 211"/>
                        <wps:cNvSpPr/>
                        <wps:spPr>
                          <a:xfrm rot="0">
                            <a:off x="0" y="19684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2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2"/>
                                </a:lnTo>
                                <a:lnTo>
                                  <a:pt x="20722" y="20732"/>
                                </a:lnTo>
                                <a:lnTo>
                                  <a:pt x="2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" name="曲线 212"/>
                        <wps:cNvSpPr/>
                        <wps:spPr>
                          <a:xfrm rot="0">
                            <a:off x="0" y="19684"/>
                            <a:ext cx="5732780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2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45"/>
                                </a:lnTo>
                                <a:lnTo>
                                  <a:pt x="21598" y="20645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13" o:spid="_x0000_s213" coordorigin="1440,16506" coordsize="9028,35" style="position:absolute;&#10;margin-left:72.0pt;&#10;margin-top:16.100035pt;&#10;width:451.40002pt;&#10;height:1.7999637pt;&#10;z-index:47;&#10;mso-position-horizontal:absolute;&#10;mso-position-horizontal-relative:page;&#10;mso-position-vertical:absolute;&#10;mso-wrap-distance-left:0.0pt;&#10;mso-wrap-distance-right:0.0pt;">
                <v:shape type="#_x0000_t0" id="曲线 214" o:spid="_x0000_s214" coordsize="9024,33" path="m9024,l,l,33l9024,33l9024,l9024,xe" style="position:absolute;&#10;left:1440;&#10;top:16506;&#10;width:9024;&#10;height:34;" fillcolor="#9F9F9F" stroked="f" strokeweight="1.0pt">
                  <v:stroke color="#000000"/>
                </v:shape>
                <v:shape type="#_x0000_t0" id="曲线 215" o:spid="_x0000_s215" coordsize="4,4" path="m4,l,l,4l4,4l4,l4,xe" style="position:absolute;&#10;left:10463;&#10;top:16509;&#10;width:4;&#10;height:5;" fillcolor="#E1E1E1" stroked="f" strokeweight="1.0pt">
                  <v:stroke color="#000000"/>
                </v:shape>
                <v:shape type="#_x0000_t0" id="曲线 216" o:spid="_x0000_s216" coordsize="9028,29" path="m4,4l,4l,28l4,28l4,4l4,4m9027,l9022,l9022,4l9027,4l9027,e" style="position:absolute;&#10;left:1440;&#10;top:16509;&#10;width:9028;&#10;height:28;" fillcolor="#9F9F9F" stroked="f" strokeweight="1.0pt">
                  <v:stroke color="#000000"/>
                </v:shape>
                <v:shape type="#_x0000_t0" id="曲线 217" o:spid="_x0000_s217" coordsize="4,24" path="m4,l,l,23l4,23l4,l4,xe" style="position:absolute;&#10;left:10463;&#10;top:16513;&#10;width:4;&#10;height:23;" fillcolor="#E1E1E1" stroked="f" strokeweight="1.0pt">
                  <v:stroke color="#000000"/>
                </v:shape>
                <v:shape type="#_x0000_t0" id="曲线 218" o:spid="_x0000_s218" coordsize="4,4" path="m4,l,l,4l4,4l4,l4,xe" style="position:absolute;&#10;left:1440;&#10;top:16537;&#10;width:4;&#10;height:5;" fillcolor="#9F9F9F" stroked="f" strokeweight="1.0pt">
                  <v:stroke color="#000000"/>
                </v:shape>
                <v:shape type="#_x0000_t0" id="曲线 219" o:spid="_x0000_s219" coordsize="9028,4" path="m9027,l,l,4l9027,4l9027,l9027,xe" style="position:absolute;&#10;left:1440;&#10;top:16537;&#10;width:9028;&#10;height:5;" fillcolor="#E1E1E1" stroked="f" strokeweight="1.0pt"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spacing w:after="0"/>
        <w:rPr>
          <w:sz w:val="20"/>
        </w:rPr>
        <w:sectPr>
          <w:pgSz w:w="11910" w:h="16840"/>
          <w:pgMar w:top="1400" w:right="1275" w:bottom="0" w:left="1275" w:header="0" w:footer="0" w:gutter="0"/>
          <w:docGrid w:linePitch="312" w:charSpace="0"/>
        </w:sectPr>
      </w:pPr>
    </w:p>
    <w:p>
      <w:pPr>
        <w:pStyle w:val="16"/>
        <w:numPr>
          <w:ilvl w:val="0"/>
          <w:numId w:val="8"/>
        </w:numPr>
        <w:tabs>
          <w:tab w:val="left" w:pos="375"/>
        </w:tabs>
        <w:spacing w:before="39" w:after="0" w:line="240" w:lineRule="auto"/>
        <w:ind w:left="375" w:right="0" w:hanging="210"/>
        <w:jc w:val="left"/>
      </w:pPr>
      <w:bookmarkStart w:id="23" w:name="1. Purpose of the Screen (2)"/>
      <w:bookmarkEnd w:id="23"/>
      <w:r>
        <w:t>Purposeofthe</w:t>
      </w:r>
      <w:r>
        <w:rPr>
          <w:spacing w:val="-2"/>
        </w:rPr>
        <w:t>Screen</w:t>
      </w:r>
    </w:p>
    <w:p>
      <w:pPr>
        <w:pStyle w:val="18"/>
        <w:numPr>
          <w:ilvl w:val="1"/>
          <w:numId w:val="8"/>
        </w:numPr>
        <w:tabs>
          <w:tab w:val="left" w:pos="885"/>
        </w:tabs>
        <w:spacing w:before="188" w:after="0" w:line="240" w:lineRule="auto"/>
        <w:ind w:left="885" w:right="0" w:hanging="360"/>
        <w:jc w:val="left"/>
        <w:rPr>
          <w:sz w:val="22"/>
        </w:rPr>
      </w:pPr>
      <w:r>
        <w:rPr>
          <w:spacing w:val="-2"/>
          <w:sz w:val="22"/>
        </w:rPr>
        <w:t>Provides</w:t>
      </w:r>
      <w:r>
        <w:rPr>
          <w:b/>
          <w:spacing w:val="-2"/>
          <w:sz w:val="22"/>
        </w:rPr>
        <w:t>feedbackonrecallaccuracy</w:t>
      </w:r>
      <w:r>
        <w:rPr>
          <w:spacing w:val="-2"/>
          <w:sz w:val="22"/>
        </w:rPr>
        <w:t>byshowingthenumberofcorrectanswers.</w:t>
      </w:r>
    </w:p>
    <w:p>
      <w:pPr>
        <w:pStyle w:val="18"/>
        <w:numPr>
          <w:ilvl w:val="1"/>
          <w:numId w:val="8"/>
        </w:numPr>
        <w:tabs>
          <w:tab w:val="left" w:pos="885"/>
        </w:tabs>
        <w:spacing w:before="178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Allowsuserstodecidetheir</w:t>
      </w:r>
      <w:r>
        <w:rPr>
          <w:b/>
          <w:sz w:val="22"/>
        </w:rPr>
        <w:t>nextaction</w:t>
      </w:r>
      <w:r>
        <w:rPr>
          <w:sz w:val="22"/>
        </w:rPr>
        <w:t>(continue,restart,or</w:t>
      </w:r>
      <w:r>
        <w:rPr>
          <w:spacing w:val="-2"/>
          <w:sz w:val="22"/>
        </w:rPr>
        <w:t>exit).</w:t>
      </w:r>
    </w:p>
    <w:p>
      <w:pPr>
        <w:pStyle w:val="15"/>
        <w:spacing w:before="9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48" behindDoc="1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229235</wp:posOffset>
                </wp:positionV>
                <wp:extent cx="5732780" cy="24130"/>
                <wp:effectExtent l="0" t="0" r="0" b="0"/>
                <wp:wrapTopAndBottom/>
                <wp:docPr id="220" name="Combination 22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21" name="Combination 221"/>
                      <wpg:cNvGrpSpPr/>
                      <wpg:grpSpPr>
                        <a:xfrm rot="0">
                          <a:off x="0" y="0"/>
                          <a:ext cx="5732780" cy="24130"/>
                          <a:chOff x="0" y="0"/>
                          <a:chExt cx="5732780" cy="2413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22" name="曲线 222"/>
                        <wps:cNvSpPr/>
                        <wps:spPr>
                          <a:xfrm rot="0">
                            <a:off x="0" y="0"/>
                            <a:ext cx="5730240" cy="2158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" name="曲线 223"/>
                        <wps:cNvSpPr/>
                        <wps:spPr>
                          <a:xfrm rot="0">
                            <a:off x="5729605" y="2540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9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2"/>
                                </a:lnTo>
                                <a:lnTo>
                                  <a:pt x="20729" y="20722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" name="曲线 224"/>
                        <wps:cNvSpPr/>
                        <wps:spPr>
                          <a:xfrm rot="0">
                            <a:off x="0" y="2540"/>
                            <a:ext cx="5732780" cy="1841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1" y="3544"/>
                                </a:moveTo>
                                <a:lnTo>
                                  <a:pt x="0" y="3544"/>
                                </a:lnTo>
                                <a:lnTo>
                                  <a:pt x="0" y="21420"/>
                                </a:lnTo>
                                <a:lnTo>
                                  <a:pt x="11" y="21420"/>
                                </a:lnTo>
                                <a:lnTo>
                                  <a:pt x="11" y="3544"/>
                                </a:lnTo>
                                <a:lnTo>
                                  <a:pt x="11" y="3544"/>
                                </a:lnTo>
                              </a:path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21586" y="0"/>
                                </a:lnTo>
                                <a:lnTo>
                                  <a:pt x="21586" y="3544"/>
                                </a:lnTo>
                                <a:lnTo>
                                  <a:pt x="21598" y="3544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" name="曲线 225"/>
                        <wps:cNvSpPr/>
                        <wps:spPr>
                          <a:xfrm rot="0">
                            <a:off x="5729605" y="5714"/>
                            <a:ext cx="3174" cy="152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0729" y="21600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" name="曲线 226"/>
                        <wps:cNvSpPr/>
                        <wps:spPr>
                          <a:xfrm rot="0">
                            <a:off x="0" y="20955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9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2"/>
                                </a:lnTo>
                                <a:lnTo>
                                  <a:pt x="20722" y="20722"/>
                                </a:lnTo>
                                <a:lnTo>
                                  <a:pt x="2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" name="曲线 227"/>
                        <wps:cNvSpPr/>
                        <wps:spPr>
                          <a:xfrm rot="0">
                            <a:off x="0" y="20955"/>
                            <a:ext cx="5732780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9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5"/>
                                </a:lnTo>
                                <a:lnTo>
                                  <a:pt x="21598" y="20735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28" o:spid="_x0000_s228" coordorigin="1440,2932" coordsize="9028,38" style="position:absolute;&#10;margin-left:72.0pt;&#10;margin-top:18.05pt;&#10;width:451.40002pt;&#10;height:1.9000064pt;&#10;z-index:48;&#10;mso-position-horizontal:absolute;&#10;mso-position-horizontal-relative:page;&#10;mso-position-vertical:absolute;&#10;mso-wrap-distance-left:0.0pt;&#10;mso-wrap-distance-right:0.0pt;">
                <v:shape type="#_x0000_t0" id="曲线 229" o:spid="_x0000_s229" coordsize="9024,33" path="m9024,l,l,34l9024,34l9024,l9024,xe" style="position:absolute;&#10;left:1440;&#10;top:2932;&#10;width:9024;&#10;height:33;" fillcolor="#9F9F9F" stroked="f" strokeweight="1.0pt">
                  <v:stroke color="#000000"/>
                </v:shape>
                <v:shape type="#_x0000_t0" id="曲线 230" o:spid="_x0000_s230" coordsize="4,4" path="m4,l,l,4l4,4l4,l4,xe" style="position:absolute;&#10;left:10463;&#10;top:2936;&#10;width:4;&#10;height:5;" fillcolor="#E1E1E1" stroked="f" strokeweight="1.0pt">
                  <v:stroke color="#000000"/>
                </v:shape>
                <v:shape type="#_x0000_t0" id="曲线 231" o:spid="_x0000_s231" coordsize="9028,29" path="m4,4l,4l,28l4,28l4,4l4,4m9027,l9022,l9022,4l9027,4l9027,e" style="position:absolute;&#10;left:1440;&#10;top:2936;&#10;width:9028;&#10;height:29;" fillcolor="#9F9F9F" stroked="f" strokeweight="1.0pt">
                  <v:stroke color="#000000"/>
                </v:shape>
                <v:shape type="#_x0000_t0" id="曲线 232" o:spid="_x0000_s232" coordsize="4,24" path="m4,l,l,24l4,24l4,l4,xe" style="position:absolute;&#10;left:10463;&#10;top:2941;&#10;width:4;&#10;height:23;" fillcolor="#E1E1E1" stroked="f" strokeweight="1.0pt">
                  <v:stroke color="#000000"/>
                </v:shape>
                <v:shape type="#_x0000_t0" id="曲线 233" o:spid="_x0000_s233" coordsize="4,4" path="m4,l,l,4l4,4l4,l4,xe" style="position:absolute;&#10;left:1440;&#10;top:2965;&#10;width:4;&#10;height:5;" fillcolor="#9F9F9F" stroked="f" strokeweight="1.0pt">
                  <v:stroke color="#000000"/>
                </v:shape>
                <v:shape type="#_x0000_t0" id="曲线 234" o:spid="_x0000_s234" coordsize="9028,4" path="m9027,l,l,4l9027,4l9027,l9027,xe" style="position:absolute;&#10;left:1440;&#10;top:2965;&#10;width:9028;&#10;height:5;" fillcolor="#E1E1E1" stroked="f" strokeweight="1.0pt"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6"/>
        <w:numPr>
          <w:ilvl w:val="0"/>
          <w:numId w:val="8"/>
        </w:numPr>
        <w:tabs>
          <w:tab w:val="left" w:pos="375"/>
        </w:tabs>
        <w:spacing w:before="235" w:after="0" w:line="240" w:lineRule="auto"/>
        <w:ind w:left="375" w:right="0" w:hanging="210"/>
        <w:jc w:val="left"/>
      </w:pPr>
      <w:bookmarkStart w:id="24" w:name="2. Key Elements &amp; UI Components"/>
      <w:bookmarkEnd w:id="24"/>
      <w:r>
        <w:t>KeyElements&amp;UI</w:t>
      </w:r>
      <w:r>
        <w:rPr>
          <w:spacing w:val="-2"/>
        </w:rPr>
        <w:t>Components</w:t>
      </w:r>
    </w:p>
    <w:p>
      <w:pPr>
        <w:spacing w:before="179"/>
        <w:ind w:left="165" w:right="0" w:firstLine="0"/>
        <w:jc w:val="left"/>
        <w:rPr>
          <w:b/>
          <w:sz w:val="22"/>
        </w:rPr>
      </w:pPr>
      <w:r>
        <w:rPr>
          <w:rFonts w:ascii="Segoe UI Emoji" w:eastAsia="Segoe UI Emoji" w:hAnsi="Segoe UI Emoji"/>
          <w:sz w:val="22"/>
        </w:rPr>
        <w:t>📝</w:t>
      </w:r>
      <w:r>
        <w:rPr>
          <w:b/>
          <w:sz w:val="22"/>
        </w:rPr>
        <w:t>Title&amp;Score</w:t>
      </w:r>
      <w:r>
        <w:rPr>
          <w:b/>
          <w:spacing w:val="-2"/>
          <w:sz w:val="22"/>
        </w:rPr>
        <w:t>Display</w:t>
      </w:r>
    </w:p>
    <w:p>
      <w:pPr>
        <w:pStyle w:val="18"/>
        <w:numPr>
          <w:ilvl w:val="1"/>
          <w:numId w:val="8"/>
        </w:numPr>
        <w:tabs>
          <w:tab w:val="left" w:pos="885"/>
        </w:tabs>
        <w:spacing w:before="183" w:after="0" w:line="240" w:lineRule="auto"/>
        <w:ind w:left="885" w:right="0" w:hanging="360"/>
        <w:jc w:val="left"/>
        <w:rPr>
          <w:sz w:val="22"/>
        </w:rPr>
      </w:pPr>
      <w:r>
        <w:rPr>
          <w:b/>
          <w:spacing w:val="-2"/>
          <w:sz w:val="22"/>
        </w:rPr>
        <w:t>"MEMORYRECALLTASK"</w:t>
      </w:r>
      <w:r>
        <w:rPr>
          <w:spacing w:val="-2"/>
          <w:sz w:val="22"/>
        </w:rPr>
        <w:t>–Reinforcesthe game’s title.</w:t>
      </w:r>
    </w:p>
    <w:p>
      <w:pPr>
        <w:pStyle w:val="18"/>
        <w:numPr>
          <w:ilvl w:val="1"/>
          <w:numId w:val="8"/>
        </w:numPr>
        <w:tabs>
          <w:tab w:val="left" w:pos="885"/>
        </w:tabs>
        <w:spacing w:before="182" w:after="0" w:line="240" w:lineRule="auto"/>
        <w:ind w:left="885" w:right="0" w:hanging="360"/>
        <w:jc w:val="left"/>
        <w:rPr>
          <w:sz w:val="22"/>
        </w:rPr>
      </w:pPr>
      <w:r>
        <w:rPr>
          <w:b/>
          <w:sz w:val="22"/>
        </w:rPr>
        <w:t>"YOURRECALLSCORE!"</w:t>
      </w:r>
      <w:r>
        <w:rPr>
          <w:sz w:val="22"/>
        </w:rPr>
        <w:t>–Indicatesthattheuser’sperformanceisbeing</w:t>
      </w:r>
      <w:r>
        <w:rPr>
          <w:spacing w:val="-2"/>
          <w:sz w:val="22"/>
        </w:rPr>
        <w:t>displayed.</w:t>
      </w:r>
    </w:p>
    <w:p>
      <w:pPr>
        <w:pStyle w:val="18"/>
        <w:numPr>
          <w:ilvl w:val="1"/>
          <w:numId w:val="8"/>
        </w:numPr>
        <w:tabs>
          <w:tab w:val="left" w:pos="886"/>
        </w:tabs>
        <w:spacing w:before="178" w:after="0" w:line="262" w:lineRule="auto"/>
        <w:ind w:left="886" w:right="552" w:hanging="361"/>
        <w:jc w:val="left"/>
        <w:rPr>
          <w:sz w:val="22"/>
        </w:rPr>
      </w:pPr>
      <w:r>
        <w:rPr>
          <w:sz w:val="22"/>
        </w:rPr>
        <w:t>A</w:t>
      </w:r>
      <w:r>
        <w:rPr>
          <w:b/>
          <w:sz w:val="22"/>
        </w:rPr>
        <w:t>woodenscoreboard</w:t>
      </w:r>
      <w:r>
        <w:rPr>
          <w:sz w:val="22"/>
        </w:rPr>
        <w:t>withtheuser’sscore</w:t>
      </w:r>
      <w:r>
        <w:rPr>
          <w:b/>
          <w:sz w:val="22"/>
        </w:rPr>
        <w:t>(4/5)</w:t>
      </w:r>
      <w:r>
        <w:rPr>
          <w:sz w:val="22"/>
        </w:rPr>
        <w:t>inbold,showingcorrectanswersoutof total attempts.</w:t>
      </w:r>
    </w:p>
    <w:p>
      <w:pPr>
        <w:pStyle w:val="16"/>
        <w:numPr>
          <w:ilvl w:val="0"/>
          <w:numId w:val="9"/>
        </w:numPr>
        <w:tabs>
          <w:tab w:val="left" w:pos="356"/>
        </w:tabs>
        <w:spacing w:before="156" w:after="0" w:line="240" w:lineRule="auto"/>
        <w:ind w:left="355" w:right="0" w:hanging="191"/>
        <w:jc w:val="left"/>
      </w:pPr>
      <w:bookmarkStart w:id="25" w:name="□ Action Buttons (Right Side)"/>
      <w:bookmarkEnd w:id="25"/>
      <w:r>
        <w:rPr>
          <w:spacing w:val="-2"/>
        </w:rPr>
        <w:t>Action Buttons (Right</w:t>
      </w:r>
      <w:r>
        <w:rPr>
          <w:spacing w:val="-4"/>
        </w:rPr>
        <w:t>Side)</w:t>
      </w:r>
    </w:p>
    <w:p>
      <w:pPr>
        <w:pStyle w:val="18"/>
        <w:numPr>
          <w:ilvl w:val="1"/>
          <w:numId w:val="9"/>
        </w:numPr>
        <w:tabs>
          <w:tab w:val="left" w:pos="884"/>
        </w:tabs>
        <w:spacing w:before="187" w:after="0" w:line="240" w:lineRule="auto"/>
        <w:ind w:left="884" w:right="0" w:hanging="359"/>
        <w:jc w:val="left"/>
        <w:rPr>
          <w:sz w:val="22"/>
        </w:rPr>
      </w:pPr>
      <w:r>
        <w:rPr>
          <w:b/>
          <w:sz w:val="22"/>
        </w:rPr>
        <w:t>"CONTINUE"</w:t>
      </w:r>
      <w:r>
        <w:rPr>
          <w:sz w:val="22"/>
        </w:rPr>
        <w:t>–Proceedstothenextlevelor</w:t>
      </w:r>
      <w:r>
        <w:rPr>
          <w:spacing w:val="-2"/>
          <w:sz w:val="22"/>
        </w:rPr>
        <w:t>stage.</w:t>
      </w:r>
    </w:p>
    <w:p>
      <w:pPr>
        <w:pStyle w:val="18"/>
        <w:numPr>
          <w:ilvl w:val="1"/>
          <w:numId w:val="9"/>
        </w:numPr>
        <w:tabs>
          <w:tab w:val="left" w:pos="884"/>
        </w:tabs>
        <w:spacing w:before="183" w:after="0" w:line="240" w:lineRule="auto"/>
        <w:ind w:left="884" w:right="0" w:hanging="359"/>
        <w:jc w:val="left"/>
        <w:rPr>
          <w:sz w:val="22"/>
        </w:rPr>
      </w:pPr>
      <w:r>
        <w:rPr>
          <w:b/>
          <w:sz w:val="22"/>
        </w:rPr>
        <w:t>"RESTART"</w:t>
      </w:r>
      <w:r>
        <w:rPr>
          <w:sz w:val="22"/>
        </w:rPr>
        <w:t>–Allowstheusertoretakethememoryrecall</w:t>
      </w:r>
      <w:r>
        <w:rPr>
          <w:spacing w:val="-2"/>
          <w:sz w:val="22"/>
        </w:rPr>
        <w:t>test.</w:t>
      </w:r>
    </w:p>
    <w:p>
      <w:pPr>
        <w:pStyle w:val="18"/>
        <w:spacing w:after="0" w:line="240" w:lineRule="auto"/>
        <w:jc w:val="left"/>
        <w:rPr>
          <w:sz w:val="22"/>
        </w:rPr>
        <w:sectPr>
          <w:pgSz w:w="11910" w:h="16840"/>
          <w:pgMar w:top="1360" w:right="1275" w:bottom="280" w:left="1275" w:header="0" w:footer="0" w:gutter="0"/>
          <w:docGrid w:linePitch="312" w:charSpace="0"/>
        </w:sectPr>
      </w:pPr>
    </w:p>
    <w:p>
      <w:pPr>
        <w:pStyle w:val="18"/>
        <w:numPr>
          <w:ilvl w:val="1"/>
          <w:numId w:val="9"/>
        </w:numPr>
        <w:tabs>
          <w:tab w:val="left" w:pos="884"/>
        </w:tabs>
        <w:spacing w:before="29" w:after="0" w:line="240" w:lineRule="auto"/>
        <w:ind w:left="884" w:right="0" w:hanging="359"/>
        <w:jc w:val="left"/>
        <w:rPr>
          <w:sz w:val="22"/>
        </w:rPr>
      </w:pPr>
      <w:r>
        <w:rPr>
          <w:b/>
          <w:sz w:val="22"/>
        </w:rPr>
        <w:t>"EXIT"</w:t>
      </w:r>
      <w:r>
        <w:rPr>
          <w:sz w:val="22"/>
        </w:rPr>
        <w:t>–Endsthetaskandexitsthe</w:t>
      </w:r>
      <w:r>
        <w:rPr>
          <w:spacing w:val="-4"/>
          <w:sz w:val="22"/>
        </w:rPr>
        <w:t>game.</w:t>
      </w:r>
    </w:p>
    <w:p>
      <w:pPr>
        <w:pStyle w:val="16"/>
        <w:ind w:left="165" w:firstLine="0"/>
      </w:pPr>
      <w:bookmarkStart w:id="26" w:name="🐝 Animated Bee Character (Bottom Left)"/>
      <w:bookmarkEnd w:id="26"/>
      <w:r>
        <w:rPr>
          <w:rFonts w:ascii="Segoe UI Emoji" w:eastAsia="Segoe UI Emoji" w:hAnsi="Segoe UI Emoji"/>
          <w:b w:val="0"/>
          <w:spacing w:val="-2"/>
        </w:rPr>
        <w:t>🐝</w:t>
      </w:r>
      <w:r>
        <w:rPr>
          <w:spacing w:val="-2"/>
        </w:rPr>
        <w:t>AnimatedBeeCharacter(Bottom</w:t>
      </w:r>
      <w:r>
        <w:rPr>
          <w:spacing w:val="-4"/>
        </w:rPr>
        <w:t>Left)</w:t>
      </w:r>
    </w:p>
    <w:p>
      <w:pPr>
        <w:pStyle w:val="18"/>
        <w:numPr>
          <w:ilvl w:val="2"/>
          <w:numId w:val="9"/>
        </w:numPr>
        <w:tabs>
          <w:tab w:val="left" w:pos="885"/>
        </w:tabs>
        <w:spacing w:before="193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Thebeecharacteraddsa</w:t>
      </w:r>
      <w:r>
        <w:rPr>
          <w:b/>
          <w:sz w:val="22"/>
        </w:rPr>
        <w:t>playful,gamified</w:t>
      </w:r>
      <w:r>
        <w:rPr>
          <w:spacing w:val="-2"/>
          <w:sz w:val="22"/>
        </w:rPr>
        <w:t>element.</w:t>
      </w:r>
    </w:p>
    <w:p>
      <w:pPr>
        <w:pStyle w:val="18"/>
        <w:numPr>
          <w:ilvl w:val="2"/>
          <w:numId w:val="9"/>
        </w:numPr>
        <w:tabs>
          <w:tab w:val="left" w:pos="885"/>
        </w:tabs>
        <w:spacing w:before="177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Holdsa</w:t>
      </w:r>
      <w:r>
        <w:rPr>
          <w:b/>
          <w:sz w:val="22"/>
        </w:rPr>
        <w:t>blanksign</w:t>
      </w:r>
      <w:r>
        <w:rPr>
          <w:sz w:val="22"/>
        </w:rPr>
        <w:t>,possiblyfordynamicmessagesoradditional</w:t>
      </w:r>
      <w:r>
        <w:rPr>
          <w:spacing w:val="-2"/>
          <w:sz w:val="22"/>
        </w:rPr>
        <w:t>instructions.</w:t>
      </w:r>
    </w:p>
    <w:p>
      <w:pPr>
        <w:pStyle w:val="15"/>
        <w:spacing w:before="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49" behindDoc="1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230791</wp:posOffset>
                </wp:positionV>
                <wp:extent cx="5732780" cy="22224"/>
                <wp:effectExtent l="0" t="0" r="0" b="0"/>
                <wp:wrapTopAndBottom/>
                <wp:docPr id="235" name="Combination 23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36" name="Combination 236"/>
                      <wpg:cNvGrpSpPr/>
                      <wpg:grpSpPr>
                        <a:xfrm rot="0">
                          <a:off x="0" y="0"/>
                          <a:ext cx="5732780" cy="22224"/>
                          <a:chOff x="0" y="0"/>
                          <a:chExt cx="5732780" cy="2222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37" name="曲线 237"/>
                        <wps:cNvSpPr/>
                        <wps:spPr>
                          <a:xfrm rot="0">
                            <a:off x="0" y="0"/>
                            <a:ext cx="5730240" cy="2095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曲线 238"/>
                        <wps:cNvSpPr/>
                        <wps:spPr>
                          <a:xfrm rot="0">
                            <a:off x="5729605" y="635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9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5"/>
                                </a:lnTo>
                                <a:lnTo>
                                  <a:pt x="20729" y="20735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" name="曲线 239"/>
                        <wps:cNvSpPr/>
                        <wps:spPr>
                          <a:xfrm rot="0">
                            <a:off x="0" y="635"/>
                            <a:ext cx="5732780" cy="1841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1" y="3575"/>
                                </a:moveTo>
                                <a:lnTo>
                                  <a:pt x="0" y="3575"/>
                                </a:lnTo>
                                <a:lnTo>
                                  <a:pt x="0" y="21450"/>
                                </a:lnTo>
                                <a:lnTo>
                                  <a:pt x="11" y="21450"/>
                                </a:lnTo>
                                <a:lnTo>
                                  <a:pt x="11" y="3575"/>
                                </a:lnTo>
                                <a:lnTo>
                                  <a:pt x="11" y="3575"/>
                                </a:lnTo>
                              </a:path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21586" y="0"/>
                                </a:lnTo>
                                <a:lnTo>
                                  <a:pt x="21586" y="3575"/>
                                </a:lnTo>
                                <a:lnTo>
                                  <a:pt x="21598" y="3575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曲线 240"/>
                        <wps:cNvSpPr/>
                        <wps:spPr>
                          <a:xfrm rot="0">
                            <a:off x="5729605" y="3810"/>
                            <a:ext cx="3174" cy="152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9"/>
                                </a:lnTo>
                                <a:lnTo>
                                  <a:pt x="20729" y="21599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" name="曲线 241"/>
                        <wps:cNvSpPr/>
                        <wps:spPr>
                          <a:xfrm rot="0">
                            <a:off x="0" y="19050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6"/>
                                </a:lnTo>
                                <a:lnTo>
                                  <a:pt x="20722" y="20736"/>
                                </a:lnTo>
                                <a:lnTo>
                                  <a:pt x="2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" name="曲线 242"/>
                        <wps:cNvSpPr/>
                        <wps:spPr>
                          <a:xfrm rot="0">
                            <a:off x="0" y="19050"/>
                            <a:ext cx="5732780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6"/>
                                </a:lnTo>
                                <a:lnTo>
                                  <a:pt x="21598" y="20736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43" o:spid="_x0000_s243" coordorigin="1440,3428" coordsize="9028,34" style="position:absolute;&#10;margin-left:72.0pt;&#10;margin-top:18.172575pt;&#10;width:451.40002pt;&#10;height:1.7499995pt;&#10;z-index:49;&#10;mso-position-horizontal:absolute;&#10;mso-position-horizontal-relative:page;&#10;mso-position-vertical:absolute;&#10;mso-wrap-distance-left:0.0pt;&#10;mso-wrap-distance-right:0.0pt;">
                <v:shape type="#_x0000_t0" id="曲线 244" o:spid="_x0000_s244" coordsize="9024,32" path="m9024,l,l,33l9024,33l9024,l9024,xe" style="position:absolute;&#10;left:1440;&#10;top:3428;&#10;width:9024;&#10;height:32;" fillcolor="#9F9F9F" stroked="f" strokeweight="1.0pt">
                  <v:stroke color="#000000"/>
                </v:shape>
                <v:shape type="#_x0000_t0" id="曲线 245" o:spid="_x0000_s245" coordsize="4,4" path="m4,l,l,4l4,4l4,l4,xe" style="position:absolute;&#10;left:10463;&#10;top:3429;&#10;width:4;&#10;height:5;" fillcolor="#E1E1E1" stroked="f" strokeweight="1.0pt">
                  <v:stroke color="#000000"/>
                </v:shape>
                <v:shape type="#_x0000_t0" id="曲线 246" o:spid="_x0000_s246" coordsize="9028,29" path="m4,4l,4l,28l4,28l4,4l4,4m9027,l9022,l9022,4l9027,4l9027,e" style="position:absolute;&#10;left:1440;&#10;top:3429;&#10;width:9028;&#10;height:29;" fillcolor="#9F9F9F" stroked="f" strokeweight="1.0pt">
                  <v:stroke color="#000000"/>
                </v:shape>
                <v:shape type="#_x0000_t0" id="曲线 247" o:spid="_x0000_s247" coordsize="4,24" path="m4,l,l,23l4,23l4,l4,xe" style="position:absolute;&#10;left:10463;&#10;top:3434;&#10;width:4;&#10;height:23;" fillcolor="#E1E1E1" stroked="f" strokeweight="1.0pt">
                  <v:stroke color="#000000"/>
                </v:shape>
                <v:shape type="#_x0000_t0" id="曲线 248" o:spid="_x0000_s248" coordsize="4,4" path="m4,l,l,4l4,4l4,l4,xe" style="position:absolute;&#10;left:1440;&#10;top:3458;&#10;width:4;&#10;height:5;" fillcolor="#9F9F9F" stroked="f" strokeweight="1.0pt">
                  <v:stroke color="#000000"/>
                </v:shape>
                <v:shape type="#_x0000_t0" id="曲线 249" o:spid="_x0000_s249" coordsize="9028,4" path="m9027,l,l,4l9027,4l9027,l9027,xe" style="position:absolute;&#10;left:1440;&#10;top:3458;&#10;width:9028;&#10;height:5;" fillcolor="#E1E1E1" stroked="f" strokeweight="1.0pt"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6"/>
        <w:numPr>
          <w:ilvl w:val="0"/>
          <w:numId w:val="8"/>
        </w:numPr>
        <w:tabs>
          <w:tab w:val="left" w:pos="375"/>
        </w:tabs>
        <w:spacing w:before="232" w:after="0" w:line="240" w:lineRule="auto"/>
        <w:ind w:left="375" w:right="0" w:hanging="210"/>
        <w:jc w:val="left"/>
      </w:pPr>
      <w:bookmarkStart w:id="27" w:name="3. How This Phase Works"/>
      <w:bookmarkEnd w:id="27"/>
      <w:r>
        <w:t>HowThisPhase</w:t>
      </w:r>
      <w:r>
        <w:rPr>
          <w:spacing w:val="-2"/>
        </w:rPr>
        <w:t>Works</w:t>
      </w:r>
    </w:p>
    <w:p>
      <w:pPr>
        <w:pStyle w:val="18"/>
        <w:numPr>
          <w:ilvl w:val="0"/>
          <w:numId w:val="10"/>
        </w:numPr>
        <w:tabs>
          <w:tab w:val="left" w:pos="884"/>
        </w:tabs>
        <w:spacing w:before="183" w:after="0" w:line="240" w:lineRule="auto"/>
        <w:ind w:left="884" w:right="0" w:hanging="359"/>
        <w:jc w:val="left"/>
        <w:rPr>
          <w:sz w:val="22"/>
        </w:rPr>
      </w:pPr>
      <w:r>
        <w:rPr>
          <w:sz w:val="22"/>
        </w:rPr>
        <w:t>Thegameevaluatestheuser’sselectionsfromthe</w:t>
      </w:r>
      <w:r>
        <w:rPr>
          <w:b/>
          <w:sz w:val="22"/>
        </w:rPr>
        <w:t>Recall</w:t>
      </w:r>
      <w:r>
        <w:rPr>
          <w:b/>
          <w:spacing w:val="-2"/>
          <w:sz w:val="22"/>
        </w:rPr>
        <w:t>Phase</w:t>
      </w:r>
      <w:r>
        <w:rPr>
          <w:spacing w:val="-2"/>
          <w:sz w:val="22"/>
        </w:rPr>
        <w:t>.</w:t>
      </w:r>
    </w:p>
    <w:p>
      <w:pPr>
        <w:pStyle w:val="18"/>
        <w:numPr>
          <w:ilvl w:val="0"/>
          <w:numId w:val="10"/>
        </w:numPr>
        <w:tabs>
          <w:tab w:val="left" w:pos="884"/>
        </w:tabs>
        <w:spacing w:before="182" w:after="0" w:line="240" w:lineRule="auto"/>
        <w:ind w:left="884" w:right="0" w:hanging="359"/>
        <w:jc w:val="left"/>
        <w:rPr>
          <w:sz w:val="22"/>
        </w:rPr>
      </w:pPr>
      <w:r>
        <w:rPr>
          <w:sz w:val="22"/>
        </w:rPr>
        <w:t>Itcalculatesthe</w:t>
      </w:r>
      <w:r>
        <w:rPr>
          <w:b/>
          <w:sz w:val="22"/>
        </w:rPr>
        <w:t>accuracyscore(4/5inthiscase)</w:t>
      </w:r>
      <w:r>
        <w:rPr>
          <w:sz w:val="22"/>
        </w:rPr>
        <w:t>anddisplaysitona</w:t>
      </w:r>
      <w:r>
        <w:rPr>
          <w:b/>
          <w:sz w:val="22"/>
        </w:rPr>
        <w:t>wooden</w:t>
      </w:r>
      <w:r>
        <w:rPr>
          <w:b/>
          <w:spacing w:val="-2"/>
          <w:sz w:val="22"/>
        </w:rPr>
        <w:t>board</w:t>
      </w:r>
      <w:r>
        <w:rPr>
          <w:spacing w:val="-2"/>
          <w:sz w:val="22"/>
        </w:rPr>
        <w:t>.</w:t>
      </w:r>
    </w:p>
    <w:p>
      <w:pPr>
        <w:pStyle w:val="18"/>
        <w:numPr>
          <w:ilvl w:val="0"/>
          <w:numId w:val="10"/>
        </w:numPr>
        <w:tabs>
          <w:tab w:val="left" w:pos="884"/>
        </w:tabs>
        <w:spacing w:before="183" w:after="0" w:line="240" w:lineRule="auto"/>
        <w:ind w:left="884" w:right="0" w:hanging="359"/>
        <w:jc w:val="left"/>
        <w:rPr>
          <w:sz w:val="22"/>
        </w:rPr>
      </w:pPr>
      <w:r>
        <w:rPr>
          <w:sz w:val="22"/>
        </w:rPr>
        <w:t>Users</w:t>
      </w:r>
      <w:r>
        <w:rPr>
          <w:b/>
          <w:sz w:val="22"/>
        </w:rPr>
        <w:t>reviewtheirperformance</w:t>
      </w:r>
      <w:r>
        <w:rPr>
          <w:sz w:val="22"/>
        </w:rPr>
        <w:t>andchoosetheirnext</w:t>
      </w:r>
      <w:r>
        <w:rPr>
          <w:spacing w:val="-2"/>
          <w:sz w:val="22"/>
        </w:rPr>
        <w:t>action:</w:t>
      </w:r>
    </w:p>
    <w:p>
      <w:pPr>
        <w:pStyle w:val="18"/>
        <w:numPr>
          <w:ilvl w:val="1"/>
          <w:numId w:val="10"/>
        </w:numPr>
        <w:tabs>
          <w:tab w:val="left" w:pos="1605"/>
        </w:tabs>
        <w:spacing w:before="183" w:after="0" w:line="240" w:lineRule="auto"/>
        <w:ind w:left="1605" w:right="0" w:hanging="359"/>
        <w:jc w:val="left"/>
        <w:rPr>
          <w:sz w:val="22"/>
        </w:rPr>
      </w:pPr>
      <w:r>
        <w:rPr>
          <w:b/>
          <w:sz w:val="22"/>
        </w:rPr>
        <w:t>Continue</w:t>
      </w:r>
      <w:r>
        <w:rPr>
          <w:sz w:val="22"/>
        </w:rPr>
        <w:t>iftheywantto</w:t>
      </w:r>
      <w:r>
        <w:rPr>
          <w:spacing w:val="-2"/>
          <w:sz w:val="22"/>
        </w:rPr>
        <w:t>proceed.</w:t>
      </w:r>
    </w:p>
    <w:p>
      <w:pPr>
        <w:pStyle w:val="18"/>
        <w:numPr>
          <w:ilvl w:val="1"/>
          <w:numId w:val="10"/>
        </w:numPr>
        <w:tabs>
          <w:tab w:val="left" w:pos="1605"/>
        </w:tabs>
        <w:spacing w:before="177" w:after="0" w:line="240" w:lineRule="auto"/>
        <w:ind w:left="1605" w:right="0" w:hanging="359"/>
        <w:jc w:val="left"/>
        <w:rPr>
          <w:sz w:val="22"/>
        </w:rPr>
      </w:pPr>
      <w:r>
        <w:rPr>
          <w:b/>
          <w:sz w:val="22"/>
        </w:rPr>
        <w:t>Restart</w:t>
      </w:r>
      <w:r>
        <w:rPr>
          <w:sz w:val="22"/>
        </w:rPr>
        <w:t>iftheywanttoimprovetheir</w:t>
      </w:r>
      <w:r>
        <w:rPr>
          <w:spacing w:val="-2"/>
          <w:sz w:val="22"/>
        </w:rPr>
        <w:t>recall.</w:t>
      </w:r>
    </w:p>
    <w:p>
      <w:pPr>
        <w:pStyle w:val="18"/>
        <w:numPr>
          <w:ilvl w:val="1"/>
          <w:numId w:val="10"/>
        </w:numPr>
        <w:tabs>
          <w:tab w:val="left" w:pos="1605"/>
        </w:tabs>
        <w:spacing w:before="177" w:after="0" w:line="240" w:lineRule="auto"/>
        <w:ind w:left="1605" w:right="0" w:hanging="359"/>
        <w:jc w:val="left"/>
        <w:rPr>
          <w:sz w:val="22"/>
        </w:rPr>
      </w:pPr>
      <w:r>
        <w:rPr>
          <w:b/>
          <w:sz w:val="22"/>
        </w:rPr>
        <w:t>Exit</w:t>
      </w:r>
      <w:r>
        <w:rPr>
          <w:sz w:val="22"/>
        </w:rPr>
        <w:t>iftheywanttostop</w:t>
      </w:r>
      <w:r>
        <w:rPr>
          <w:spacing w:val="-2"/>
          <w:sz w:val="22"/>
        </w:rPr>
        <w:t>playing.</w:t>
      </w:r>
    </w:p>
    <w:p>
      <w:pPr>
        <w:pStyle w:val="15"/>
        <w:spacing w:before="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50" behindDoc="1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229735</wp:posOffset>
                </wp:positionV>
                <wp:extent cx="5732780" cy="22859"/>
                <wp:effectExtent l="0" t="0" r="0" b="0"/>
                <wp:wrapTopAndBottom/>
                <wp:docPr id="250" name="Combination 25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51" name="Combination 251"/>
                      <wpg:cNvGrpSpPr/>
                      <wpg:grpSpPr>
                        <a:xfrm rot="0">
                          <a:off x="0" y="0"/>
                          <a:ext cx="5732780" cy="22859"/>
                          <a:chOff x="0" y="0"/>
                          <a:chExt cx="5732780" cy="2285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52" name="曲线 252"/>
                        <wps:cNvSpPr/>
                        <wps:spPr>
                          <a:xfrm rot="0">
                            <a:off x="0" y="0"/>
                            <a:ext cx="5730240" cy="2095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" name="曲线 253"/>
                        <wps:cNvSpPr/>
                        <wps:spPr>
                          <a:xfrm rot="0">
                            <a:off x="5729605" y="1269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8"/>
                                </a:lnTo>
                                <a:lnTo>
                                  <a:pt x="20729" y="20728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" name="曲线 254"/>
                        <wps:cNvSpPr/>
                        <wps:spPr>
                          <a:xfrm rot="0">
                            <a:off x="0" y="1269"/>
                            <a:ext cx="5732780" cy="1841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1" y="3559"/>
                                </a:moveTo>
                                <a:lnTo>
                                  <a:pt x="0" y="3559"/>
                                </a:lnTo>
                                <a:lnTo>
                                  <a:pt x="0" y="21420"/>
                                </a:lnTo>
                                <a:lnTo>
                                  <a:pt x="11" y="21420"/>
                                </a:lnTo>
                                <a:lnTo>
                                  <a:pt x="11" y="3559"/>
                                </a:lnTo>
                                <a:lnTo>
                                  <a:pt x="11" y="3559"/>
                                </a:lnTo>
                              </a:path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21586" y="0"/>
                                </a:lnTo>
                                <a:lnTo>
                                  <a:pt x="21586" y="3544"/>
                                </a:lnTo>
                                <a:lnTo>
                                  <a:pt x="21598" y="3544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" name="曲线 255"/>
                        <wps:cNvSpPr/>
                        <wps:spPr>
                          <a:xfrm rot="0">
                            <a:off x="5729605" y="4445"/>
                            <a:ext cx="3174" cy="152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7"/>
                                </a:lnTo>
                                <a:lnTo>
                                  <a:pt x="20729" y="21597"/>
                                </a:lnTo>
                                <a:lnTo>
                                  <a:pt x="2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曲线 256"/>
                        <wps:cNvSpPr/>
                        <wps:spPr>
                          <a:xfrm rot="0">
                            <a:off x="0" y="19684"/>
                            <a:ext cx="3174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0"/>
                                </a:lnTo>
                                <a:lnTo>
                                  <a:pt x="20722" y="20730"/>
                                </a:lnTo>
                                <a:lnTo>
                                  <a:pt x="2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曲线 257"/>
                        <wps:cNvSpPr/>
                        <wps:spPr>
                          <a:xfrm rot="0">
                            <a:off x="0" y="19684"/>
                            <a:ext cx="5732780" cy="317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6"/>
                                </a:lnTo>
                                <a:lnTo>
                                  <a:pt x="21598" y="20736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58" o:spid="_x0000_s258" coordorigin="1440,7266" coordsize="9028,35" style="position:absolute;&#10;margin-left:72.0pt;&#10;margin-top:18.089378pt;&#10;width:451.40002pt;&#10;height:1.7999866pt;&#10;z-index:50;&#10;mso-position-horizontal:absolute;&#10;mso-position-horizontal-relative:page;&#10;mso-position-vertical:absolute;&#10;mso-wrap-distance-left:0.0pt;&#10;mso-wrap-distance-right:0.0pt;">
                <v:shape type="#_x0000_t0" id="曲线 259" o:spid="_x0000_s259" coordsize="9024,32" path="m9024,l,l,33l9024,33l9024,l9024,xe" style="position:absolute;&#10;left:1440;&#10;top:7266;&#10;width:9024;&#10;height:33;" fillcolor="#9F9F9F" stroked="f" strokeweight="1.0pt">
                  <v:stroke color="#000000"/>
                </v:shape>
                <v:shape type="#_x0000_t0" id="曲线 260" o:spid="_x0000_s260" coordsize="4,4" path="m4,l,l,4l4,4l4,l4,xe" style="position:absolute;&#10;left:10463;&#10;top:7268;&#10;width:4;&#10;height:5;" fillcolor="#E1E1E1" stroked="f" strokeweight="1.0pt">
                  <v:stroke color="#000000"/>
                </v:shape>
                <v:shape type="#_x0000_t0" id="曲线 261" o:spid="_x0000_s261" coordsize="9028,29" path="m4,4l,4l,28l4,28l4,4l4,4m9027,l9022,l9022,4l9027,4l9027,e" style="position:absolute;&#10;left:1440;&#10;top:7268;&#10;width:9028;&#10;height:28;" fillcolor="#9F9F9F" stroked="f" strokeweight="1.0pt">
                  <v:stroke color="#000000"/>
                </v:shape>
                <v:shape type="#_x0000_t0" id="曲线 262" o:spid="_x0000_s262" coordsize="4,24" path="m4,l,l,23l4,23l4,l4,xe" style="position:absolute;&#10;left:10463;&#10;top:7273;&#10;width:4;&#10;height:24;" fillcolor="#E1E1E1" stroked="f" strokeweight="1.0pt">
                  <v:stroke color="#000000"/>
                </v:shape>
                <v:shape type="#_x0000_t0" id="曲线 263" o:spid="_x0000_s263" coordsize="4,4" path="m4,l,l,4l4,4l4,l4,xe" style="position:absolute;&#10;left:1440;&#10;top:7297;&#10;width:4;&#10;height:5;" fillcolor="#9F9F9F" stroked="f" strokeweight="1.0pt">
                  <v:stroke color="#000000"/>
                </v:shape>
                <v:shape type="#_x0000_t0" id="曲线 264" o:spid="_x0000_s264" coordsize="9028,4" path="m9027,l,l,4l9027,4l9027,l9027,xe" style="position:absolute;&#10;left:1440;&#10;top:7297;&#10;width:9028;&#10;height:5;" fillcolor="#E1E1E1" stroked="f" strokeweight="1.0pt"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6"/>
        <w:numPr>
          <w:ilvl w:val="0"/>
          <w:numId w:val="8"/>
        </w:numPr>
        <w:tabs>
          <w:tab w:val="left" w:pos="375"/>
        </w:tabs>
        <w:spacing w:before="230" w:after="0" w:line="240" w:lineRule="auto"/>
        <w:ind w:left="375" w:right="0" w:hanging="210"/>
        <w:jc w:val="left"/>
      </w:pPr>
      <w:bookmarkStart w:id="28" w:name="4. Cognitive &amp; UX Benefits"/>
      <w:bookmarkEnd w:id="28"/>
      <w:r>
        <w:t>Cognitive&amp;UX</w:t>
      </w:r>
      <w:r>
        <w:rPr>
          <w:spacing w:val="-2"/>
        </w:rPr>
        <w:t>Benefits</w:t>
      </w:r>
    </w:p>
    <w:p>
      <w:pPr>
        <w:pStyle w:val="18"/>
        <w:numPr>
          <w:ilvl w:val="1"/>
          <w:numId w:val="8"/>
        </w:numPr>
        <w:tabs>
          <w:tab w:val="left" w:pos="885"/>
        </w:tabs>
        <w:spacing w:before="183" w:after="0" w:line="240" w:lineRule="auto"/>
        <w:ind w:left="885" w:right="0" w:hanging="360"/>
        <w:jc w:val="left"/>
        <w:rPr>
          <w:sz w:val="22"/>
        </w:rPr>
      </w:pPr>
      <w:r>
        <w:rPr>
          <w:b/>
          <w:sz w:val="22"/>
        </w:rPr>
        <w:t>Instantfeedback</w:t>
      </w:r>
      <w:r>
        <w:rPr>
          <w:sz w:val="22"/>
        </w:rPr>
        <w:t>helpsuserstracktheirmemory</w:t>
      </w:r>
      <w:r>
        <w:rPr>
          <w:spacing w:val="-2"/>
          <w:sz w:val="22"/>
        </w:rPr>
        <w:t>performance.</w:t>
      </w:r>
    </w:p>
    <w:p>
      <w:pPr>
        <w:pStyle w:val="18"/>
        <w:numPr>
          <w:ilvl w:val="1"/>
          <w:numId w:val="8"/>
        </w:numPr>
        <w:tabs>
          <w:tab w:val="left" w:pos="885"/>
        </w:tabs>
        <w:spacing w:before="183" w:after="0" w:line="240" w:lineRule="auto"/>
        <w:ind w:left="885" w:right="0" w:hanging="360"/>
        <w:jc w:val="left"/>
        <w:rPr>
          <w:sz w:val="22"/>
        </w:rPr>
      </w:pPr>
      <w:r>
        <w:rPr>
          <w:b/>
          <w:spacing w:val="-2"/>
          <w:sz w:val="22"/>
        </w:rPr>
        <w:t>Multipleoptions (Continue,Restart,Exit)</w:t>
      </w:r>
      <w:r>
        <w:rPr>
          <w:spacing w:val="-2"/>
          <w:sz w:val="22"/>
        </w:rPr>
        <w:t>giveusers controlover their learningexperience.</w:t>
      </w:r>
    </w:p>
    <w:p>
      <w:pPr>
        <w:pStyle w:val="18"/>
        <w:numPr>
          <w:ilvl w:val="1"/>
          <w:numId w:val="8"/>
        </w:numPr>
        <w:tabs>
          <w:tab w:val="left" w:pos="885"/>
        </w:tabs>
        <w:spacing w:before="182" w:after="0" w:line="240" w:lineRule="auto"/>
        <w:ind w:left="885" w:right="0" w:hanging="360"/>
        <w:jc w:val="left"/>
        <w:rPr>
          <w:sz w:val="22"/>
        </w:rPr>
      </w:pPr>
      <w:r>
        <w:rPr>
          <w:b/>
          <w:sz w:val="22"/>
        </w:rPr>
        <w:t>Visual&amp;gamifiedelements</w:t>
      </w:r>
      <w:r>
        <w:rPr>
          <w:sz w:val="22"/>
        </w:rPr>
        <w:t>makethetaskengagingandless</w:t>
      </w:r>
      <w:r>
        <w:rPr>
          <w:spacing w:val="-2"/>
          <w:sz w:val="22"/>
        </w:rPr>
        <w:t>stressful.</w:t>
      </w:r>
    </w:p>
    <w:p>
      <w:pPr>
        <w:pStyle w:val="15"/>
        <w:spacing w:before="82"/>
      </w:pPr>
    </w:p>
    <w:p>
      <w:pPr>
        <w:spacing w:before="0"/>
        <w:ind w:left="141" w:right="0" w:firstLine="0"/>
        <w:jc w:val="left"/>
        <w:rPr>
          <w:sz w:val="20"/>
        </w:rPr>
      </w:pPr>
      <w:r>
        <w:rPr>
          <w:spacing w:val="-10"/>
          <w:sz w:val="20"/>
        </w:rPr>
        <w:t>S</w:t>
      </w:r>
    </w:p>
    <w:p>
      <w:pPr>
        <w:pStyle w:val="15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5748151" cy="4333208"/>
            <wp:effectExtent l="0" t="0" r="0" b="0"/>
            <wp:docPr id="265" name="Image 265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48151" cy="433320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spacing w:after="0"/>
        <w:rPr>
          <w:sz w:val="20"/>
        </w:rPr>
        <w:sectPr>
          <w:pgSz w:w="11910" w:h="16840"/>
          <w:pgMar w:top="1380" w:right="1275" w:bottom="280" w:left="1275" w:header="0" w:footer="0" w:gutter="0"/>
          <w:docGrid w:linePitch="312" w:charSpace="0"/>
        </w:sectPr>
      </w:pPr>
    </w:p>
    <w:p>
      <w:pPr>
        <w:spacing w:before="29"/>
        <w:ind w:left="165" w:right="0" w:firstLine="0"/>
        <w:jc w:val="left"/>
        <w:rPr>
          <w:sz w:val="22"/>
        </w:rPr>
      </w:pPr>
      <w:r>
        <w:rPr>
          <w:spacing w:val="-6"/>
          <w:sz w:val="22"/>
        </w:rPr>
        <w:t>PROTOTYPE</w:t>
      </w:r>
      <w:r>
        <w:rPr>
          <w:spacing w:val="-2"/>
          <w:sz w:val="22"/>
        </w:rPr>
        <w:t>LINK:</w:t>
      </w:r>
    </w:p>
    <w:p>
      <w:pPr>
        <w:pStyle w:val="15"/>
        <w:spacing w:before="178"/>
        <w:ind w:left="165"/>
      </w:pPr>
      <w:r>
        <w:rPr>
          <w:spacing w:val="-2"/>
        </w:rPr>
        <w:t>file:///C:/Users/aniru/OneDrive/Desktop/PyProject/index.html</w:t>
      </w:r>
    </w:p>
    <w:sectPr>
      <w:pgSz w:w="11910" w:h="16840"/>
      <w:pgMar w:top="1380" w:right="1275" w:bottom="280" w:left="1275" w:header="0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Segoe UI Emoji">
    <w:altName w:val="Arial"/>
    <w:panose1 w:val="00000000000000000000"/>
    <w:charset w:val="01"/>
    <w:family w:val="swiss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1"/>
    <w:family w:val="roman"/>
    <w:pitch w:val="variable"/>
  </w:font>
  <w:font w:name="Luxi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 Light">
    <w:altName w:val="Times New Roman"/>
    <w:panose1 w:val="00000000000000000000"/>
    <w:charset w:val="01"/>
    <w:family w:val="roman"/>
    <w:pitch w:val="variable"/>
  </w:font>
  <w:font w:name="Symbol">
    <w:panose1 w:val="00000000000000000000"/>
    <w:charset w:val="02"/>
    <w:family w:val="decorative"/>
    <w:pitch w:val="variable"/>
  </w:font>
  <w:font w:name="Courier New">
    <w:panose1 w:val="00000000000000000000"/>
    <w:charset w:val="01"/>
    <w:family w:val="moder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376" w:hanging="212"/>
      </w:pPr>
      <w:rPr>
        <w:rFonts w:ascii="Calibri" w:hAnsi="Calibri" w:eastAsia="Calibri" w:cs="Calibri" w:hint="default"/>
        <w:b/>
        <w:bCs/>
        <w:i w:val="0"/>
        <w:iCs w:val="0"/>
        <w:spacing w:val="-2"/>
        <w:w w:val="100"/>
        <w:sz w:val="22"/>
        <w:szCs w:val="22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886" w:hanging="361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822" w:hanging="361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764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3706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648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590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532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474" w:hanging="361"/>
      </w:pPr>
      <w:rPr>
        <w:rFonts w:hint="default"/>
      </w:rPr>
    </w:lvl>
  </w:abstractNum>
  <w:abstractNum w:abstractNumId="1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376" w:hanging="212"/>
      </w:pPr>
      <w:rPr>
        <w:rFonts w:ascii="Calibri" w:hAnsi="Calibri" w:eastAsia="Calibri" w:cs="Calibri" w:hint="default"/>
        <w:b/>
        <w:bCs/>
        <w:i w:val="0"/>
        <w:iCs w:val="0"/>
        <w:spacing w:val="-2"/>
        <w:w w:val="100"/>
        <w:sz w:val="22"/>
        <w:szCs w:val="22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886" w:hanging="361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822" w:hanging="361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764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3706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648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590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532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474" w:hanging="361"/>
      </w:pPr>
      <w:rPr>
        <w:rFonts w:hint="default"/>
      </w:rPr>
    </w:lvl>
  </w:abstractNum>
  <w:abstractNum w:abstractNumId="2">
    <w:multiLevelType w:val="hybridMultilevel"/>
    <w:tmpl w:val="00000000"/>
    <w:lvl w:ilvl="0">
      <w:start w:val="0"/>
      <w:numFmt w:val="bullet"/>
      <w:lvlRestart w:val="0"/>
      <w:lvlText w:val="□"/>
      <w:lvlJc w:val="left"/>
      <w:pPr>
        <w:tabs>
          <w:tab w:val="num" w:pos="0"/>
        </w:tabs>
        <w:ind w:left="357" w:hanging="192"/>
      </w:pPr>
      <w:rPr>
        <w:rFonts w:ascii="Segoe UI Emoji" w:hAnsi="Segoe UI Emoji" w:eastAsia="Segoe UI Emoji" w:cs="Segoe UI Emoji" w:hint="default"/>
        <w:b w:val="0"/>
        <w:bCs w:val="0"/>
        <w:i w:val="0"/>
        <w:iCs w:val="0"/>
        <w:spacing w:val="0"/>
        <w:w w:val="74"/>
        <w:sz w:val="22"/>
        <w:szCs w:val="22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886" w:hanging="361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2">
      <w:start w:val="0"/>
      <w:numFmt w:val="bullet"/>
      <w:lvlText w:val="o"/>
      <w:lvlJc w:val="left"/>
      <w:pPr>
        <w:tabs>
          <w:tab w:val="num" w:pos="0"/>
        </w:tabs>
        <w:ind w:left="1606" w:hanging="360"/>
      </w:pPr>
      <w:rPr>
        <w:rFonts w:ascii="Courier New" w:hAnsi="Courier New" w:eastAsia="Courier New" w:cs="Courier New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569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3539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509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479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449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419" w:hanging="360"/>
      </w:pPr>
      <w:rPr>
        <w:rFonts w:hint="default"/>
      </w:rPr>
    </w:lvl>
  </w:abstractNum>
  <w:abstractNum w:abstractNumId="3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886" w:hanging="361"/>
      </w:pPr>
      <w:rPr>
        <w:rFonts w:ascii="Calibri" w:hAnsi="Calibri" w:eastAsia="Calibri" w:cs="Calibri" w:hint="default"/>
        <w:b w:val="0"/>
        <w:bCs w:val="0"/>
        <w:i w:val="0"/>
        <w:iCs w:val="0"/>
        <w:spacing w:val="-2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727" w:hanging="361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575" w:hanging="361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423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271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119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967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815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663" w:hanging="361"/>
      </w:pPr>
      <w:rPr>
        <w:rFonts w:hint="default"/>
      </w:rPr>
    </w:lvl>
  </w:abstractNum>
  <w:abstractNum w:abstractNumId="4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376" w:hanging="212"/>
      </w:pPr>
      <w:rPr>
        <w:rFonts w:ascii="Calibri" w:hAnsi="Calibri" w:eastAsia="Calibri" w:cs="Calibri" w:hint="default"/>
        <w:b/>
        <w:bCs/>
        <w:i w:val="0"/>
        <w:iCs w:val="0"/>
        <w:spacing w:val="-2"/>
        <w:w w:val="100"/>
        <w:sz w:val="22"/>
        <w:szCs w:val="22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886" w:hanging="361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822" w:hanging="361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764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3706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648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590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532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474" w:hanging="361"/>
      </w:pPr>
      <w:rPr>
        <w:rFonts w:hint="default"/>
      </w:rPr>
    </w:lvl>
  </w:abstractNum>
  <w:abstractNum w:abstractNumId="5">
    <w:multiLevelType w:val="hybridMultilevel"/>
    <w:tmpl w:val="00000000"/>
    <w:lvl w:ilvl="0">
      <w:start w:val="0"/>
      <w:numFmt w:val="bullet"/>
      <w:lvlRestart w:val="0"/>
      <w:lvlText w:val="□"/>
      <w:lvlJc w:val="left"/>
      <w:pPr>
        <w:tabs>
          <w:tab w:val="num" w:pos="0"/>
        </w:tabs>
        <w:ind w:left="357" w:hanging="192"/>
      </w:pPr>
      <w:rPr>
        <w:rFonts w:ascii="Segoe UI Emoji" w:hAnsi="Segoe UI Emoji" w:eastAsia="Segoe UI Emoji" w:cs="Segoe UI Emoji" w:hint="default"/>
        <w:b w:val="0"/>
        <w:bCs w:val="0"/>
        <w:i w:val="0"/>
        <w:iCs w:val="0"/>
        <w:spacing w:val="0"/>
        <w:w w:val="74"/>
        <w:sz w:val="22"/>
        <w:szCs w:val="22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886" w:hanging="361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822" w:hanging="361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764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3706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648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590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532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474" w:hanging="361"/>
      </w:pPr>
      <w:rPr>
        <w:rFonts w:hint="default"/>
      </w:rPr>
    </w:lvl>
  </w:abstractNum>
  <w:abstractNum w:abstractNumId="6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886" w:hanging="361"/>
      </w:pPr>
      <w:rPr>
        <w:rFonts w:ascii="Calibri" w:hAnsi="Calibri" w:eastAsia="Calibri" w:cs="Calibri" w:hint="default"/>
        <w:b w:val="0"/>
        <w:bCs w:val="0"/>
        <w:i w:val="0"/>
        <w:iCs w:val="0"/>
        <w:spacing w:val="-2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727" w:hanging="361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575" w:hanging="361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423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271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119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967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815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663" w:hanging="361"/>
      </w:pPr>
      <w:rPr>
        <w:rFonts w:hint="default"/>
      </w:rPr>
    </w:lvl>
  </w:abstractNum>
  <w:abstractNum w:abstractNumId="7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376" w:hanging="212"/>
      </w:pPr>
      <w:rPr>
        <w:rFonts w:ascii="Calibri" w:hAnsi="Calibri" w:eastAsia="Calibri" w:cs="Calibri" w:hint="default"/>
        <w:b/>
        <w:bCs/>
        <w:i w:val="0"/>
        <w:iCs w:val="0"/>
        <w:spacing w:val="-2"/>
        <w:w w:val="100"/>
        <w:sz w:val="22"/>
        <w:szCs w:val="22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886" w:hanging="361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822" w:hanging="361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764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3706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648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590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532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474" w:hanging="361"/>
      </w:pPr>
      <w:rPr>
        <w:rFonts w:hint="default"/>
      </w:rPr>
    </w:lvl>
  </w:abstractNum>
  <w:abstractNum w:abstractNumId="8">
    <w:multiLevelType w:val="hybridMultilevel"/>
    <w:tmpl w:val="00000000"/>
    <w:lvl w:ilvl="0">
      <w:start w:val="0"/>
      <w:numFmt w:val="bullet"/>
      <w:lvlRestart w:val="0"/>
      <w:lvlText w:val="□"/>
      <w:lvlJc w:val="left"/>
      <w:pPr>
        <w:tabs>
          <w:tab w:val="num" w:pos="0"/>
        </w:tabs>
        <w:ind w:left="357" w:hanging="192"/>
      </w:pPr>
      <w:rPr>
        <w:rFonts w:ascii="Segoe UI Emoji" w:hAnsi="Segoe UI Emoji" w:eastAsia="Segoe UI Emoji" w:cs="Segoe UI Emoji" w:hint="default"/>
        <w:b w:val="0"/>
        <w:bCs w:val="0"/>
        <w:i w:val="0"/>
        <w:iCs w:val="0"/>
        <w:spacing w:val="0"/>
        <w:w w:val="74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886" w:hanging="361"/>
      </w:pPr>
      <w:rPr>
        <w:rFonts w:ascii="Calibri" w:hAnsi="Calibri" w:eastAsia="Calibri" w:cs="Calibri" w:hint="default"/>
        <w:b w:val="0"/>
        <w:bCs w:val="0"/>
        <w:i w:val="0"/>
        <w:iCs w:val="0"/>
        <w:spacing w:val="-2"/>
        <w:w w:val="100"/>
        <w:sz w:val="22"/>
        <w:szCs w:val="22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886" w:hanging="361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764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3706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648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590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532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474" w:hanging="361"/>
      </w:pPr>
      <w:rPr>
        <w:rFonts w:hint="default"/>
      </w:rPr>
    </w:lvl>
  </w:abstractNum>
  <w:abstractNum w:abstractNumId="9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886" w:hanging="361"/>
      </w:pPr>
      <w:rPr>
        <w:rFonts w:ascii="Calibri" w:hAnsi="Calibri" w:eastAsia="Calibri" w:cs="Calibri" w:hint="default"/>
        <w:b w:val="0"/>
        <w:bCs w:val="0"/>
        <w:i w:val="0"/>
        <w:iCs w:val="0"/>
        <w:spacing w:val="-2"/>
        <w:w w:val="100"/>
        <w:sz w:val="22"/>
        <w:szCs w:val="22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606" w:hanging="360"/>
      </w:pPr>
      <w:rPr>
        <w:rFonts w:ascii="Courier New" w:hAnsi="Courier New" w:eastAsia="Courier New" w:cs="Courier New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46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324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18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048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91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772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634" w:hanging="3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eastAsia="Calibri" w:cs="Calibri" w:hAnsi="Calibri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rFonts w:ascii="Calibri" w:eastAsia="Calibri" w:cs="Calibri" w:hAnsi="Calibri"/>
      <w:sz w:val="22"/>
      <w:szCs w:val="22"/>
      <w:lang w:val="en-US" w:eastAsia="en-US" w:bidi="ar-SA"/>
    </w:rPr>
  </w:style>
  <w:style w:type="paragraph" w:customStyle="1" w:styleId="16">
    <w:name w:val="Heading 1"/>
    <w:basedOn w:val="0"/>
    <w:pPr>
      <w:spacing w:before="179"/>
      <w:ind w:left="375" w:hanging="210"/>
      <w:outlineLvl w:val="1"/>
    </w:pPr>
    <w:rPr>
      <w:rFonts w:ascii="Calibri" w:eastAsia="Calibri" w:cs="Calibri" w:hAnsi="Calibri"/>
      <w:b/>
      <w:bCs/>
      <w:sz w:val="22"/>
      <w:szCs w:val="22"/>
      <w:lang w:val="en-US" w:eastAsia="en-US" w:bidi="ar-SA"/>
    </w:rPr>
  </w:style>
  <w:style w:type="paragraph" w:styleId="17">
    <w:name w:val="Title"/>
    <w:basedOn w:val="0"/>
    <w:pPr>
      <w:spacing w:before="23"/>
    </w:pPr>
    <w:rPr>
      <w:rFonts w:ascii="Calibri Light" w:eastAsia="Calibri Light" w:cs="Calibri Light" w:hAnsi="Calibri Light"/>
      <w:sz w:val="32"/>
      <w:szCs w:val="32"/>
      <w:lang w:val="en-US" w:eastAsia="en-US" w:bidi="ar-SA"/>
    </w:rPr>
  </w:style>
  <w:style w:type="paragraph" w:customStyle="1" w:styleId="18">
    <w:name w:val="List Paragraph"/>
    <w:basedOn w:val="0"/>
    <w:pPr>
      <w:spacing w:before="183"/>
      <w:ind w:left="885" w:hanging="360"/>
    </w:pPr>
    <w:rPr>
      <w:rFonts w:ascii="Calibri" w:eastAsia="Calibri" w:cs="Calibri" w:hAnsi="Calibri"/>
      <w:lang w:val="en-US" w:eastAsia="en-US" w:bidi="ar-SA"/>
    </w:rPr>
  </w:style>
  <w:style w:type="paragraph" w:customStyle="1" w:styleId="19">
    <w:name w:val="Table Paragraph"/>
    <w:basedOn w:val="0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77.png"/><Relationship Id="rId3" Type="http://schemas.openxmlformats.org/officeDocument/2006/relationships/image" Target="media/140.jpeg"/><Relationship Id="rId4" Type="http://schemas.openxmlformats.org/officeDocument/2006/relationships/image" Target="media/203.png"/><Relationship Id="rId5" Type="http://schemas.openxmlformats.org/officeDocument/2006/relationships/image" Target="media/266.png"/><Relationship Id="rId6" Type="http://schemas.openxmlformats.org/officeDocument/2006/relationships/styles" Target="styles.xml"/><Relationship Id="rId7" Type="http://schemas.openxmlformats.org/officeDocument/2006/relationships/numbering" Target="numbering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11</Pages>
  <Words>370</Words>
  <Characters>6622</Characters>
  <Lines>165</Lines>
  <Paragraphs>123</Paragraphs>
  <CharactersWithSpaces>6832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Shalini RK</dc:creator>
  <cp:lastModifiedBy>Mobile phone user</cp:lastModifiedBy>
  <cp:revision>0</cp:revision>
  <dcterms:created xsi:type="dcterms:W3CDTF">2026-02-14T01:31:54Z</dcterms:created>
  <dcterms:modified xsi:type="dcterms:W3CDTF">2026-04-29T15:26:05Z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2026-01-29T16:00:00Z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2026-02-13T16:00:00Z</vt:filetime>
  </property>
  <property fmtid="{D5CDD505-2E9C-101B-9397-08002B2CF9AE}" pid="5" name="Producer">
    <vt:lpwstr>www.ilovepdf.com</vt:lpwstr>
  </property>
</Properties>
</file>